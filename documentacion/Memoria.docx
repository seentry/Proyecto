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35"/>
      </w:tblGrid>
      <w:tr w:rsidR="004B7E44" w14:paraId="33E54353" w14:textId="77777777" w:rsidTr="00EC3F6A">
        <w:trPr>
          <w:trHeight w:val="253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bookmarkStart w:id="0" w:name="_Hlk191225517"/>
          <w:bookmarkEnd w:id="0"/>
          <w:p w14:paraId="0E67FBE7" w14:textId="1ED0DC23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B6260B7" wp14:editId="112AAE84">
                      <wp:extent cx="5419725" cy="1506829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19725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5265BB7" w14:textId="3ACDE18A" w:rsidR="00EC3F6A" w:rsidRPr="004547B5" w:rsidRDefault="00EC3F6A" w:rsidP="004B7E44">
                                  <w:pPr>
                                    <w:pStyle w:val="Ttulo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  <w:r w:rsidRPr="004547B5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 xml:space="preserve">memoria pi – </w:t>
                                  </w:r>
                                </w:p>
                                <w:p w14:paraId="289B78D2" w14:textId="7310A077" w:rsidR="00EC3F6A" w:rsidRPr="004547B5" w:rsidRDefault="00EC3F6A" w:rsidP="004B7E44">
                                  <w:pPr>
                                    <w:pStyle w:val="Ttulo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  <w:r w:rsidRPr="004547B5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alicia estética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B6260B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426.75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" filled="f" stroked="f" strokeweight=".5pt">
                      <v:textbox>
                        <w:txbxContent>
                          <w:p w14:paraId="25265BB7" w14:textId="3ACDE18A" w:rsidR="00EC3F6A" w:rsidRPr="004547B5" w:rsidRDefault="00EC3F6A" w:rsidP="004B7E44">
                            <w:pPr>
                              <w:pStyle w:val="Ttulo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  <w:r w:rsidRPr="004547B5">
                              <w:rPr>
                                <w:color w:val="FFFFFF" w:themeColor="background1"/>
                                <w:lang w:bidi="es-ES"/>
                              </w:rPr>
                              <w:t xml:space="preserve">memoria pi – </w:t>
                            </w:r>
                          </w:p>
                          <w:p w14:paraId="289B78D2" w14:textId="7310A077" w:rsidR="00EC3F6A" w:rsidRPr="004547B5" w:rsidRDefault="00EC3F6A" w:rsidP="004B7E44">
                            <w:pPr>
                              <w:pStyle w:val="Ttulo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  <w:r w:rsidRPr="004547B5">
                              <w:rPr>
                                <w:color w:val="FFFFFF" w:themeColor="background1"/>
                                <w:lang w:bidi="es-ES"/>
                              </w:rPr>
                              <w:t>alicia estética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63773F5" w14:textId="09D4366A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FDADBE6" wp14:editId="611DB17C">
                      <wp:extent cx="785611" cy="0"/>
                      <wp:effectExtent l="0" t="38100" r="52705" b="3810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8B5F9E3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586849D5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C2ADC1F" wp14:editId="134B7BBD">
                      <wp:extent cx="5138670" cy="746975"/>
                      <wp:effectExtent l="0" t="0" r="0" b="0"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9DCBDFF" w14:textId="14AC0E12" w:rsidR="004B7E44" w:rsidRPr="004547B5" w:rsidRDefault="004547B5" w:rsidP="004B7E44">
                                  <w:pPr>
                                    <w:pStyle w:val="Subttulo"/>
                                    <w:rPr>
                                      <w:color w:val="FFFFFF" w:themeColor="background1"/>
                                    </w:rPr>
                                  </w:pPr>
                                  <w:r w:rsidRPr="004547B5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Desarrollo Web-App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C2ADC1F" id="Cuadro de texto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79DCBDFF" w14:textId="14AC0E12" w:rsidR="004B7E44" w:rsidRPr="004547B5" w:rsidRDefault="004547B5" w:rsidP="004B7E44">
                            <w:pPr>
                              <w:pStyle w:val="Subttulo"/>
                              <w:rPr>
                                <w:color w:val="FFFFFF" w:themeColor="background1"/>
                              </w:rPr>
                            </w:pPr>
                            <w:r w:rsidRPr="004547B5">
                              <w:rPr>
                                <w:color w:val="FFFFFF" w:themeColor="background1"/>
                                <w:lang w:bidi="es-ES"/>
                              </w:rPr>
                              <w:t>Desarrollo Web-App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185E9C1E" w14:textId="77777777" w:rsidTr="00EC3F6A">
        <w:trPr>
          <w:trHeight w:val="3814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54A3E9" w14:textId="21330FEF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1D6B97B" wp14:editId="2765B983">
                      <wp:extent cx="2758440" cy="469557"/>
                      <wp:effectExtent l="0" t="0" r="0" b="6985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58440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1AE77A" w14:textId="03692635" w:rsidR="004B7E44" w:rsidRPr="004B7E44" w:rsidRDefault="004B7E44" w:rsidP="004B7E44">
                                  <w:pPr>
                                    <w:pStyle w:val="Ttulo1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1D6B97B" id="Cuadro de texto 6" o:spid="_x0000_s1028" type="#_x0000_t202" style="width:217.2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" filled="f" stroked="f" strokeweight=".5pt">
                      <v:textbox>
                        <w:txbxContent>
                          <w:p w14:paraId="401AE77A" w14:textId="03692635" w:rsidR="004B7E44" w:rsidRPr="004B7E44" w:rsidRDefault="004B7E44" w:rsidP="004B7E44">
                            <w:pPr>
                              <w:pStyle w:val="Ttulo1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3211CE7" w14:textId="2FE5E26C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6B349A03" wp14:editId="35D17B7F">
                      <wp:extent cx="3162300" cy="574675"/>
                      <wp:effectExtent l="0" t="0" r="0" b="0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62300" cy="5746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CB46B1E" w14:textId="6B20C3C6" w:rsidR="004B7E44" w:rsidRPr="00DE52B1" w:rsidRDefault="00EC3F6A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DE52B1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Catarroja - Valencia</w:t>
                                  </w:r>
                                </w:p>
                                <w:p w14:paraId="507E0C5A" w14:textId="3FCAEBA4" w:rsidR="004B7E44" w:rsidRPr="00DE52B1" w:rsidRDefault="00EC3F6A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DE52B1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46470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B349A03" id="Cuadro de texto 7" o:spid="_x0000_s1029" type="#_x0000_t202" style="width:249pt;height:4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" filled="f" stroked="f" strokeweight=".5pt">
                      <v:textbox>
                        <w:txbxContent>
                          <w:p w14:paraId="1CB46B1E" w14:textId="6B20C3C6" w:rsidR="004B7E44" w:rsidRPr="00DE52B1" w:rsidRDefault="00EC3F6A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E52B1">
                              <w:rPr>
                                <w:color w:val="FFFFFF" w:themeColor="background1"/>
                                <w:lang w:bidi="es-ES"/>
                              </w:rPr>
                              <w:t>Catarroja - Valencia</w:t>
                            </w:r>
                          </w:p>
                          <w:p w14:paraId="507E0C5A" w14:textId="3FCAEBA4" w:rsidR="004B7E44" w:rsidRPr="00DE52B1" w:rsidRDefault="00EC3F6A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E52B1">
                              <w:rPr>
                                <w:color w:val="FFFFFF" w:themeColor="background1"/>
                                <w:lang w:bidi="es-ES"/>
                              </w:rPr>
                              <w:t>46470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1D010D3" wp14:editId="70FDDEE6">
                      <wp:extent cx="2215166" cy="1051560"/>
                      <wp:effectExtent l="0" t="0" r="0" b="0"/>
                      <wp:docPr id="10" name="Cuadro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10515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B5D94E3" w14:textId="7C93C5D4" w:rsidR="004B7E44" w:rsidRPr="00DE52B1" w:rsidRDefault="00EC3F6A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DE52B1">
                                    <w:rPr>
                                      <w:color w:val="FFFFFF" w:themeColor="background1"/>
                                    </w:rPr>
                                    <w:t>Josep Boronat</w:t>
                                  </w:r>
                                </w:p>
                                <w:p w14:paraId="02BFD783" w14:textId="1CB003FC" w:rsidR="00EC3F6A" w:rsidRPr="00DE52B1" w:rsidRDefault="00EC3F6A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DE52B1">
                                    <w:rPr>
                                      <w:color w:val="FFFFFF" w:themeColor="background1"/>
                                    </w:rPr>
                                    <w:t xml:space="preserve">Daniel </w:t>
                                  </w:r>
                                  <w:proofErr w:type="spellStart"/>
                                  <w:r w:rsidRPr="00DE52B1">
                                    <w:rPr>
                                      <w:color w:val="FFFFFF" w:themeColor="background1"/>
                                    </w:rPr>
                                    <w:t>Arastell</w:t>
                                  </w:r>
                                  <w:proofErr w:type="spellEnd"/>
                                </w:p>
                                <w:p w14:paraId="308A4170" w14:textId="00D1707E" w:rsidR="00EC3F6A" w:rsidRPr="00DE52B1" w:rsidRDefault="00EC3F6A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DE52B1">
                                    <w:rPr>
                                      <w:color w:val="FFFFFF" w:themeColor="background1"/>
                                    </w:rPr>
                                    <w:t>Carlos Bou</w:t>
                                  </w:r>
                                </w:p>
                                <w:p w14:paraId="7A2A75C8" w14:textId="145643BD" w:rsidR="00EC3F6A" w:rsidRPr="00DE52B1" w:rsidRDefault="00EC3F6A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DE52B1">
                                    <w:rPr>
                                      <w:color w:val="FFFFFF" w:themeColor="background1"/>
                                    </w:rPr>
                                    <w:t>Victor Gimenez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1D010D3" id="Cuadro de texto 10" o:spid="_x0000_s1030" type="#_x0000_t202" style="width:174.4pt;height:8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" filled="f" stroked="f" strokeweight=".5pt">
                      <v:textbox>
                        <w:txbxContent>
                          <w:p w14:paraId="5B5D94E3" w14:textId="7C93C5D4" w:rsidR="004B7E44" w:rsidRPr="00DE52B1" w:rsidRDefault="00EC3F6A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E52B1">
                              <w:rPr>
                                <w:color w:val="FFFFFF" w:themeColor="background1"/>
                              </w:rPr>
                              <w:t>Josep Boronat</w:t>
                            </w:r>
                          </w:p>
                          <w:p w14:paraId="02BFD783" w14:textId="1CB003FC" w:rsidR="00EC3F6A" w:rsidRPr="00DE52B1" w:rsidRDefault="00EC3F6A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E52B1">
                              <w:rPr>
                                <w:color w:val="FFFFFF" w:themeColor="background1"/>
                              </w:rPr>
                              <w:t xml:space="preserve">Daniel </w:t>
                            </w:r>
                            <w:proofErr w:type="spellStart"/>
                            <w:r w:rsidRPr="00DE52B1">
                              <w:rPr>
                                <w:color w:val="FFFFFF" w:themeColor="background1"/>
                              </w:rPr>
                              <w:t>Arastell</w:t>
                            </w:r>
                            <w:proofErr w:type="spellEnd"/>
                          </w:p>
                          <w:p w14:paraId="308A4170" w14:textId="00D1707E" w:rsidR="00EC3F6A" w:rsidRPr="00DE52B1" w:rsidRDefault="00EC3F6A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E52B1">
                              <w:rPr>
                                <w:color w:val="FFFFFF" w:themeColor="background1"/>
                              </w:rPr>
                              <w:t>Carlos Bou</w:t>
                            </w:r>
                          </w:p>
                          <w:p w14:paraId="7A2A75C8" w14:textId="145643BD" w:rsidR="00EC3F6A" w:rsidRPr="00DE52B1" w:rsidRDefault="00EC3F6A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E52B1">
                              <w:rPr>
                                <w:color w:val="FFFFFF" w:themeColor="background1"/>
                              </w:rPr>
                              <w:t>Victor Gimenez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097E858" w14:textId="77777777" w:rsidR="004B7E44" w:rsidRDefault="004B7E44" w:rsidP="004B7E44">
      <w:r>
        <w:rPr>
          <w:noProof/>
          <w:lang w:bidi="es-ES"/>
        </w:rPr>
        <w:drawing>
          <wp:anchor distT="0" distB="0" distL="114300" distR="114300" simplePos="0" relativeHeight="251656192" behindDoc="1" locked="0" layoutInCell="1" allowOverlap="1" wp14:anchorId="5B668567" wp14:editId="090A7B66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9040" cy="10675620"/>
            <wp:effectExtent l="0" t="0" r="381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5760F672" wp14:editId="71D7A045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3B0CED" id="Rectángulo 2" o:spid="_x0000_s1026" alt="rectángulo de color" style="position:absolute;margin-left:-57.6pt;margin-top:162.2pt;width:531.35pt;height:471.25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50C67915" w14:textId="3AB4A7CC" w:rsidR="004B7E44" w:rsidRPr="00CA40DE" w:rsidRDefault="00EC3F6A" w:rsidP="00CA40DE">
      <w:pPr>
        <w:spacing w:after="200"/>
        <w:rPr>
          <w:color w:val="FFFFFF" w:themeColor="background1"/>
        </w:rPr>
      </w:pPr>
      <w:r>
        <w:rPr>
          <w:noProof/>
          <w:lang w:bidi="es-ES"/>
        </w:rPr>
        <w:drawing>
          <wp:anchor distT="0" distB="0" distL="114300" distR="114300" simplePos="0" relativeHeight="251659775" behindDoc="0" locked="0" layoutInCell="1" allowOverlap="1" wp14:anchorId="3BF44193" wp14:editId="04F71C87">
            <wp:simplePos x="0" y="0"/>
            <wp:positionH relativeFrom="column">
              <wp:posOffset>-342899</wp:posOffset>
            </wp:positionH>
            <wp:positionV relativeFrom="paragraph">
              <wp:posOffset>8082280</wp:posOffset>
            </wp:positionV>
            <wp:extent cx="3086100" cy="1619250"/>
            <wp:effectExtent l="0" t="0" r="0" b="0"/>
            <wp:wrapNone/>
            <wp:docPr id="110119040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90407" name="Imagen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191" cy="1627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w:drawing>
          <wp:anchor distT="0" distB="0" distL="114300" distR="114300" simplePos="0" relativeHeight="251661823" behindDoc="0" locked="0" layoutInCell="1" allowOverlap="1" wp14:anchorId="713E1324" wp14:editId="46108546">
            <wp:simplePos x="0" y="0"/>
            <wp:positionH relativeFrom="column">
              <wp:posOffset>3886200</wp:posOffset>
            </wp:positionH>
            <wp:positionV relativeFrom="paragraph">
              <wp:posOffset>8080956</wp:posOffset>
            </wp:positionV>
            <wp:extent cx="2623820" cy="1628614"/>
            <wp:effectExtent l="0" t="0" r="5080" b="0"/>
            <wp:wrapNone/>
            <wp:docPr id="214648073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80735" name="Imagen 5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1628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rPr>
          <w:lang w:bidi="es-ES"/>
        </w:rPr>
        <w:br w:type="page"/>
      </w:r>
    </w:p>
    <w:p w14:paraId="691FFE0E" w14:textId="77777777" w:rsidR="00E94B5F" w:rsidRDefault="00E94B5F" w:rsidP="004B7E44"/>
    <w:sdt>
      <w:sdtPr>
        <w:rPr>
          <w:rFonts w:asciiTheme="minorHAnsi" w:eastAsiaTheme="minorEastAsia" w:hAnsiTheme="minorHAnsi" w:cstheme="minorBidi"/>
          <w:color w:val="auto"/>
          <w:sz w:val="28"/>
          <w:szCs w:val="22"/>
          <w:lang w:eastAsia="en-US"/>
        </w:rPr>
        <w:id w:val="-20718051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094769" w14:textId="64CDB263" w:rsidR="00CA40DE" w:rsidRDefault="00CA40DE">
          <w:pPr>
            <w:pStyle w:val="TtuloTDC"/>
          </w:pPr>
          <w:r>
            <w:t>Contenido</w:t>
          </w:r>
        </w:p>
        <w:p w14:paraId="52BBBF52" w14:textId="57ECB8E8" w:rsidR="004547B5" w:rsidRDefault="00CA40DE">
          <w:pPr>
            <w:pStyle w:val="TDC1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319928" w:history="1">
            <w:r w:rsidR="004547B5" w:rsidRPr="00D53FB3">
              <w:rPr>
                <w:rStyle w:val="Hipervnculo"/>
                <w:noProof/>
              </w:rPr>
              <w:t>Introducción</w:t>
            </w:r>
            <w:r w:rsidR="004547B5">
              <w:rPr>
                <w:noProof/>
                <w:webHidden/>
              </w:rPr>
              <w:tab/>
            </w:r>
            <w:r w:rsidR="004547B5">
              <w:rPr>
                <w:noProof/>
                <w:webHidden/>
              </w:rPr>
              <w:fldChar w:fldCharType="begin"/>
            </w:r>
            <w:r w:rsidR="004547B5">
              <w:rPr>
                <w:noProof/>
                <w:webHidden/>
              </w:rPr>
              <w:instrText xml:space="preserve"> PAGEREF _Toc191319928 \h </w:instrText>
            </w:r>
            <w:r w:rsidR="004547B5">
              <w:rPr>
                <w:noProof/>
                <w:webHidden/>
              </w:rPr>
            </w:r>
            <w:r w:rsidR="004547B5">
              <w:rPr>
                <w:noProof/>
                <w:webHidden/>
              </w:rPr>
              <w:fldChar w:fldCharType="separate"/>
            </w:r>
            <w:r w:rsidR="004547B5">
              <w:rPr>
                <w:noProof/>
                <w:webHidden/>
              </w:rPr>
              <w:t>3</w:t>
            </w:r>
            <w:r w:rsidR="004547B5">
              <w:rPr>
                <w:noProof/>
                <w:webHidden/>
              </w:rPr>
              <w:fldChar w:fldCharType="end"/>
            </w:r>
          </w:hyperlink>
        </w:p>
        <w:p w14:paraId="07A78D60" w14:textId="58FB7532" w:rsidR="004547B5" w:rsidRDefault="004547B5">
          <w:pPr>
            <w:pStyle w:val="TDC1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929" w:history="1">
            <w:r w:rsidRPr="00D53FB3">
              <w:rPr>
                <w:rStyle w:val="Hipervnculo"/>
                <w:noProof/>
              </w:rPr>
              <w:t>Politica de privacidad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75485" w14:textId="50A7B98C" w:rsidR="004547B5" w:rsidRDefault="004547B5">
          <w:pPr>
            <w:pStyle w:val="TDC3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930" w:history="1">
            <w:r w:rsidRPr="00D53FB3">
              <w:rPr>
                <w:rStyle w:val="Hipervnculo"/>
                <w:noProof/>
              </w:rPr>
              <w:t>Ejemplo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25871" w14:textId="76C021BD" w:rsidR="004547B5" w:rsidRDefault="004547B5">
          <w:pPr>
            <w:pStyle w:val="TDC1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931" w:history="1">
            <w:r w:rsidRPr="00D53FB3">
              <w:rPr>
                <w:rStyle w:val="Hipervnculo"/>
                <w:noProof/>
              </w:rPr>
              <w:t>Plan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7D6FF" w14:textId="0FEB06DA" w:rsidR="004547B5" w:rsidRDefault="004547B5">
          <w:pPr>
            <w:pStyle w:val="TDC2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932" w:history="1">
            <w:r w:rsidRPr="00D53FB3">
              <w:rPr>
                <w:rStyle w:val="Hipervnculo"/>
                <w:noProof/>
              </w:rPr>
              <w:t>Reuniones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FB659" w14:textId="62D825DA" w:rsidR="004547B5" w:rsidRDefault="004547B5">
          <w:pPr>
            <w:pStyle w:val="TDC2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933" w:history="1">
            <w:r w:rsidRPr="00D53FB3">
              <w:rPr>
                <w:rStyle w:val="Hipervnculo"/>
                <w:noProof/>
              </w:rPr>
              <w:t>Ejemplo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359A2" w14:textId="1C1BA396" w:rsidR="004547B5" w:rsidRDefault="004547B5">
          <w:pPr>
            <w:pStyle w:val="TDC2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934" w:history="1">
            <w:r w:rsidRPr="00D53FB3">
              <w:rPr>
                <w:rStyle w:val="Hipervnculo"/>
                <w:noProof/>
              </w:rPr>
              <w:t>Asignación de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28BDF" w14:textId="030F25C2" w:rsidR="004547B5" w:rsidRDefault="004547B5">
          <w:pPr>
            <w:pStyle w:val="TDC2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935" w:history="1">
            <w:r w:rsidRPr="00D53FB3">
              <w:rPr>
                <w:rStyle w:val="Hipervnculo"/>
                <w:noProof/>
              </w:rPr>
              <w:t>Uso de 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CB2B2" w14:textId="5F562B2E" w:rsidR="004547B5" w:rsidRDefault="004547B5">
          <w:pPr>
            <w:pStyle w:val="TDC1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936" w:history="1">
            <w:r w:rsidRPr="00D53FB3">
              <w:rPr>
                <w:rStyle w:val="Hipervnculo"/>
                <w:noProof/>
              </w:rPr>
              <w:t>Tecnologías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0117B" w14:textId="199F7C73" w:rsidR="004547B5" w:rsidRDefault="004547B5">
          <w:pPr>
            <w:pStyle w:val="TDC1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937" w:history="1">
            <w:r w:rsidRPr="00D53FB3">
              <w:rPr>
                <w:rStyle w:val="Hipervnculo"/>
                <w:noProof/>
              </w:rPr>
              <w:t>Análisis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B8C14" w14:textId="66AAD92A" w:rsidR="004547B5" w:rsidRDefault="004547B5">
          <w:pPr>
            <w:pStyle w:val="TDC1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938" w:history="1">
            <w:r w:rsidRPr="00D53FB3">
              <w:rPr>
                <w:rStyle w:val="Hipervnculo"/>
                <w:noProof/>
              </w:rPr>
              <w:t>Guía de estilo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B59BF" w14:textId="53C9A06C" w:rsidR="00805971" w:rsidRPr="00805971" w:rsidRDefault="00CA40DE" w:rsidP="0080597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19AFA7B" w14:textId="77777777" w:rsidR="00805971" w:rsidRPr="00805971" w:rsidRDefault="00805971" w:rsidP="00805971"/>
    <w:p w14:paraId="6C93E22E" w14:textId="155C514A" w:rsidR="00805971" w:rsidRDefault="00805971">
      <w:pPr>
        <w:spacing w:after="200"/>
      </w:pPr>
      <w:r>
        <w:br w:type="page"/>
      </w:r>
    </w:p>
    <w:p w14:paraId="11A73F74" w14:textId="77777777" w:rsidR="00805971" w:rsidRPr="00805971" w:rsidRDefault="00805971" w:rsidP="00805971"/>
    <w:p w14:paraId="5409A691" w14:textId="656C2ADE" w:rsidR="00805971" w:rsidRPr="00805971" w:rsidRDefault="00805971" w:rsidP="00805971">
      <w:pPr>
        <w:pStyle w:val="Ttulo1"/>
      </w:pPr>
      <w:bookmarkStart w:id="1" w:name="_Toc191319928"/>
      <w:r w:rsidRPr="00805971">
        <w:t>Introducción</w:t>
      </w:r>
      <w:bookmarkEnd w:id="1"/>
    </w:p>
    <w:p w14:paraId="4F0F69A7" w14:textId="77777777" w:rsidR="00805971" w:rsidRDefault="00805971" w:rsidP="00805971">
      <w:pPr>
        <w:rPr>
          <w:noProof/>
        </w:rPr>
      </w:pPr>
    </w:p>
    <w:p w14:paraId="516B1DFB" w14:textId="77777777" w:rsidR="00805971" w:rsidRDefault="00805971" w:rsidP="00805971">
      <w:pPr>
        <w:jc w:val="both"/>
        <w:rPr>
          <w:noProof/>
        </w:rPr>
      </w:pPr>
      <w:r>
        <w:rPr>
          <w:noProof/>
        </w:rPr>
        <w:t xml:space="preserve">Este proyecto tiene como objetivo el desarrollo de una página web para una clínica de estética, con el fin de mejorar su visibilidad en línea y facilitar la interacción con los clientes. </w:t>
      </w:r>
    </w:p>
    <w:p w14:paraId="1569FBFB" w14:textId="77777777" w:rsidR="00805971" w:rsidRDefault="00805971" w:rsidP="00805971">
      <w:pPr>
        <w:jc w:val="both"/>
        <w:rPr>
          <w:noProof/>
        </w:rPr>
      </w:pPr>
    </w:p>
    <w:p w14:paraId="1DF47ED6" w14:textId="77777777" w:rsidR="00805971" w:rsidRDefault="00805971" w:rsidP="00805971">
      <w:pPr>
        <w:jc w:val="both"/>
        <w:rPr>
          <w:noProof/>
        </w:rPr>
      </w:pPr>
      <w:r>
        <w:rPr>
          <w:noProof/>
        </w:rPr>
        <w:t>La clínica ofrece tratamientos estéticos como faciales y depilación, y necesita una plataforma donde los usuarios puedan conocer sus servicios, hacer reservas y contactar fácilmente.</w:t>
      </w:r>
    </w:p>
    <w:p w14:paraId="47B2A97D" w14:textId="77777777" w:rsidR="00805971" w:rsidRDefault="00805971" w:rsidP="00805971">
      <w:pPr>
        <w:jc w:val="both"/>
        <w:rPr>
          <w:noProof/>
        </w:rPr>
      </w:pPr>
    </w:p>
    <w:p w14:paraId="2C1D00C5" w14:textId="77777777" w:rsidR="00805971" w:rsidRDefault="00805971" w:rsidP="00805971">
      <w:pPr>
        <w:jc w:val="both"/>
        <w:rPr>
          <w:noProof/>
        </w:rPr>
      </w:pPr>
      <w:r>
        <w:rPr>
          <w:noProof/>
        </w:rPr>
        <w:t>La elección de este tema surge de la oportunidad de apoyar a una clínica familiar, especialmente después de los efectos negativos que la DANA causó en sus instalaciones. Con este proyecto, se busca ayudar a la clínica a recuperar su presencia digital, permitiendo una gestión más eficiente de las citas y mejorando la comunicación con los clientes.</w:t>
      </w:r>
    </w:p>
    <w:p w14:paraId="6FB34FAB" w14:textId="77777777" w:rsidR="00805971" w:rsidRDefault="00805971" w:rsidP="00805971">
      <w:pPr>
        <w:jc w:val="both"/>
        <w:rPr>
          <w:noProof/>
        </w:rPr>
      </w:pPr>
    </w:p>
    <w:p w14:paraId="363568F1" w14:textId="4D04459C" w:rsidR="00805971" w:rsidRDefault="00805971" w:rsidP="00805971">
      <w:pPr>
        <w:jc w:val="both"/>
        <w:rPr>
          <w:noProof/>
        </w:rPr>
      </w:pPr>
      <w:r>
        <w:rPr>
          <w:noProof/>
        </w:rPr>
        <w:t>La página incluirá información sobre los servicios, un formulario de contacto y una herramienta para reservas en línea.</w:t>
      </w:r>
    </w:p>
    <w:p w14:paraId="1740CCA6" w14:textId="77777777" w:rsidR="00DB71A5" w:rsidRDefault="00DB71A5" w:rsidP="00805971">
      <w:pPr>
        <w:jc w:val="both"/>
        <w:rPr>
          <w:noProof/>
        </w:rPr>
      </w:pPr>
    </w:p>
    <w:p w14:paraId="5BA314D9" w14:textId="0BD86E41" w:rsidR="00DB71A5" w:rsidRDefault="00DB71A5" w:rsidP="00805971">
      <w:pPr>
        <w:jc w:val="both"/>
        <w:rPr>
          <w:noProof/>
        </w:rPr>
      </w:pPr>
      <w:r>
        <w:rPr>
          <w:noProof/>
        </w:rPr>
        <w:t xml:space="preserve">Link al Github con el código: </w:t>
      </w:r>
      <w:hyperlink r:id="rId14" w:history="1">
        <w:r w:rsidRPr="00DB71A5">
          <w:rPr>
            <w:rStyle w:val="Hipervnculo"/>
            <w:noProof/>
          </w:rPr>
          <w:t>PULSA AQUÍ</w:t>
        </w:r>
      </w:hyperlink>
    </w:p>
    <w:p w14:paraId="5E6D02E9" w14:textId="77777777" w:rsidR="00164B10" w:rsidRDefault="00164B10" w:rsidP="00805971">
      <w:pPr>
        <w:jc w:val="both"/>
        <w:rPr>
          <w:noProof/>
        </w:rPr>
      </w:pPr>
    </w:p>
    <w:p w14:paraId="2F09A810" w14:textId="2A1E7777" w:rsidR="00164B10" w:rsidRDefault="00164B10" w:rsidP="00164B10">
      <w:pPr>
        <w:pStyle w:val="Ttulo1"/>
        <w:rPr>
          <w:noProof/>
        </w:rPr>
      </w:pPr>
      <w:bookmarkStart w:id="2" w:name="_Toc191319929"/>
      <w:r>
        <w:rPr>
          <w:noProof/>
        </w:rPr>
        <w:t>Politica de privacidad</w:t>
      </w:r>
      <w:bookmarkEnd w:id="2"/>
    </w:p>
    <w:p w14:paraId="5743FC45" w14:textId="77777777" w:rsidR="00164B10" w:rsidRDefault="00164B10" w:rsidP="00164B10">
      <w:pPr>
        <w:rPr>
          <w:noProof/>
        </w:rPr>
      </w:pPr>
    </w:p>
    <w:p w14:paraId="77739506" w14:textId="38352580" w:rsidR="00164B10" w:rsidRDefault="00164B10" w:rsidP="00164B10">
      <w:pPr>
        <w:jc w:val="both"/>
        <w:rPr>
          <w:noProof/>
        </w:rPr>
      </w:pPr>
      <w:r>
        <w:rPr>
          <w:noProof/>
        </w:rPr>
        <w:t>En este apartado vamos a tratar lo que para nosotros es uno de los asuntos mas importantes de cara al usuario como lo son las politicas de privacidad.</w:t>
      </w:r>
    </w:p>
    <w:p w14:paraId="30200E78" w14:textId="77777777" w:rsidR="00164B10" w:rsidRDefault="00164B10" w:rsidP="00164B10">
      <w:pPr>
        <w:jc w:val="both"/>
        <w:rPr>
          <w:noProof/>
        </w:rPr>
      </w:pPr>
    </w:p>
    <w:p w14:paraId="6B78F523" w14:textId="4EF678C7" w:rsidR="00164B10" w:rsidRDefault="00164B10" w:rsidP="00164B10">
      <w:pPr>
        <w:jc w:val="both"/>
        <w:rPr>
          <w:noProof/>
        </w:rPr>
      </w:pPr>
      <w:r>
        <w:rPr>
          <w:noProof/>
        </w:rPr>
        <w:t>Hemos redactado un ejemplo de politica de privacidad que podria ser utilizado por la pagina web, aunque siempre deberia de ser adaptado según se fueran produciendo cambios en la misma.</w:t>
      </w:r>
    </w:p>
    <w:p w14:paraId="4F084912" w14:textId="77777777" w:rsidR="00164B10" w:rsidRDefault="00164B10" w:rsidP="00164B10">
      <w:pPr>
        <w:rPr>
          <w:noProof/>
        </w:rPr>
      </w:pPr>
    </w:p>
    <w:p w14:paraId="055881FA" w14:textId="77777777" w:rsidR="00164B10" w:rsidRDefault="00164B10">
      <w:pPr>
        <w:spacing w:after="200"/>
        <w:rPr>
          <w:rFonts w:asciiTheme="majorHAnsi" w:eastAsia="Times New Roman" w:hAnsiTheme="majorHAnsi" w:cs="Times New Roman"/>
          <w:b/>
          <w:noProof/>
          <w:sz w:val="52"/>
        </w:rPr>
      </w:pPr>
      <w:r>
        <w:rPr>
          <w:noProof/>
        </w:rPr>
        <w:br w:type="page"/>
      </w:r>
    </w:p>
    <w:p w14:paraId="644DE11C" w14:textId="7B0B8E21" w:rsidR="00164B10" w:rsidRDefault="00164B10" w:rsidP="00CC25AA">
      <w:pPr>
        <w:pStyle w:val="Ttulo3"/>
        <w:rPr>
          <w:noProof/>
        </w:rPr>
      </w:pPr>
      <w:bookmarkStart w:id="3" w:name="_Toc191319930"/>
      <w:r>
        <w:rPr>
          <w:noProof/>
        </w:rPr>
        <w:lastRenderedPageBreak/>
        <w:t>Ejemplo</w:t>
      </w:r>
      <w:bookmarkEnd w:id="3"/>
    </w:p>
    <w:p w14:paraId="09E44F23" w14:textId="77777777" w:rsidR="00164B10" w:rsidRDefault="00164B10" w:rsidP="00164B10">
      <w:pPr>
        <w:rPr>
          <w:noProof/>
        </w:rPr>
      </w:pPr>
    </w:p>
    <w:p w14:paraId="04DCBBE4" w14:textId="2FC008DA" w:rsidR="00164B10" w:rsidRDefault="00164B10" w:rsidP="00164B10">
      <w:pPr>
        <w:ind w:left="720"/>
        <w:jc w:val="both"/>
        <w:rPr>
          <w:rFonts w:ascii="Arial" w:hAnsi="Arial"/>
        </w:rPr>
      </w:pPr>
      <w:r w:rsidRPr="00ED44C4">
        <w:rPr>
          <w:rFonts w:ascii="Arial" w:hAnsi="Arial"/>
        </w:rPr>
        <w:t>Esta Política de Privacidad describe cómo recopilamos, utilizamos y protegemos la información personal de nuestros usuarios. Nos comprometemos a garantizar la privacidad y seguridad de los datos personales de nuestros visitantes y clientes, cumpliendo con la normativa vigente en protección de datos.</w:t>
      </w:r>
    </w:p>
    <w:p w14:paraId="359E536C" w14:textId="77777777" w:rsidR="00164B10" w:rsidRDefault="00164B10">
      <w:pPr>
        <w:spacing w:after="200"/>
        <w:rPr>
          <w:rFonts w:ascii="Arial" w:hAnsi="Arial"/>
        </w:rPr>
      </w:pPr>
    </w:p>
    <w:p w14:paraId="2CE16214" w14:textId="30C86551" w:rsidR="00164B10" w:rsidRPr="00ED44C4" w:rsidRDefault="00164B10" w:rsidP="00164B10">
      <w:pPr>
        <w:ind w:left="720"/>
        <w:jc w:val="both"/>
      </w:pPr>
      <w:r w:rsidRPr="00ED44C4">
        <w:t>La página web puede recopilar la siguiente información personal a través de formularios y otras interacciones:</w:t>
      </w:r>
    </w:p>
    <w:p w14:paraId="5D7C5522" w14:textId="77777777" w:rsidR="00164B10" w:rsidRPr="00ED44C4" w:rsidRDefault="00164B10" w:rsidP="00164B10">
      <w:pPr>
        <w:pStyle w:val="Prrafodelista"/>
        <w:numPr>
          <w:ilvl w:val="0"/>
          <w:numId w:val="4"/>
        </w:numPr>
        <w:jc w:val="both"/>
      </w:pPr>
      <w:r w:rsidRPr="00ED44C4">
        <w:t>Nombre</w:t>
      </w:r>
    </w:p>
    <w:p w14:paraId="05DAD837" w14:textId="77777777" w:rsidR="00164B10" w:rsidRPr="00ED44C4" w:rsidRDefault="00164B10" w:rsidP="00164B10">
      <w:pPr>
        <w:pStyle w:val="Prrafodelista"/>
        <w:numPr>
          <w:ilvl w:val="0"/>
          <w:numId w:val="4"/>
        </w:numPr>
        <w:jc w:val="both"/>
      </w:pPr>
      <w:r w:rsidRPr="00ED44C4">
        <w:t>Apellidos</w:t>
      </w:r>
    </w:p>
    <w:p w14:paraId="37A567CF" w14:textId="77777777" w:rsidR="00164B10" w:rsidRPr="00ED44C4" w:rsidRDefault="00164B10" w:rsidP="00164B10">
      <w:pPr>
        <w:pStyle w:val="Prrafodelista"/>
        <w:numPr>
          <w:ilvl w:val="0"/>
          <w:numId w:val="4"/>
        </w:numPr>
        <w:jc w:val="both"/>
      </w:pPr>
      <w:r w:rsidRPr="00ED44C4">
        <w:t>Correo electrónico.</w:t>
      </w:r>
    </w:p>
    <w:p w14:paraId="5F8C4205" w14:textId="77777777" w:rsidR="00164B10" w:rsidRPr="00ED44C4" w:rsidRDefault="00164B10" w:rsidP="00164B10">
      <w:pPr>
        <w:pStyle w:val="Prrafodelista"/>
        <w:numPr>
          <w:ilvl w:val="0"/>
          <w:numId w:val="4"/>
        </w:numPr>
        <w:jc w:val="both"/>
      </w:pPr>
      <w:r w:rsidRPr="00ED44C4">
        <w:t>DNI</w:t>
      </w:r>
    </w:p>
    <w:p w14:paraId="22CDA125" w14:textId="77777777" w:rsidR="00164B10" w:rsidRPr="00ED44C4" w:rsidRDefault="00164B10" w:rsidP="00164B10">
      <w:pPr>
        <w:pStyle w:val="Prrafodelista"/>
        <w:numPr>
          <w:ilvl w:val="0"/>
          <w:numId w:val="4"/>
        </w:numPr>
        <w:jc w:val="both"/>
      </w:pPr>
      <w:r w:rsidRPr="00ED44C4">
        <w:t>Contraseña</w:t>
      </w:r>
    </w:p>
    <w:p w14:paraId="45ABCE6D" w14:textId="77777777" w:rsidR="00164B10" w:rsidRPr="00ED44C4" w:rsidRDefault="00164B10" w:rsidP="00164B10">
      <w:pPr>
        <w:pStyle w:val="Prrafodelista"/>
        <w:numPr>
          <w:ilvl w:val="0"/>
          <w:numId w:val="4"/>
        </w:numPr>
        <w:jc w:val="both"/>
      </w:pPr>
      <w:r w:rsidRPr="00ED44C4">
        <w:t>Información de reservas (fecha y hora de la cita, tipo de tratamiento solicitado).</w:t>
      </w:r>
    </w:p>
    <w:p w14:paraId="6B1AF819" w14:textId="77777777" w:rsidR="00164B10" w:rsidRPr="00ED44C4" w:rsidRDefault="00164B10" w:rsidP="00164B10">
      <w:pPr>
        <w:ind w:left="720"/>
        <w:jc w:val="both"/>
      </w:pPr>
    </w:p>
    <w:p w14:paraId="585114BC" w14:textId="77777777" w:rsidR="00164B10" w:rsidRDefault="00164B10" w:rsidP="00164B10">
      <w:pPr>
        <w:ind w:left="720"/>
        <w:rPr>
          <w:b/>
          <w:bCs/>
        </w:rPr>
      </w:pPr>
      <w:r>
        <w:rPr>
          <w:b/>
          <w:bCs/>
        </w:rPr>
        <w:t>Uso de la información</w:t>
      </w:r>
    </w:p>
    <w:p w14:paraId="04ACC262" w14:textId="2883834E" w:rsidR="00164B10" w:rsidRPr="00ED44C4" w:rsidRDefault="00164B10" w:rsidP="00164B10">
      <w:pPr>
        <w:ind w:left="720"/>
        <w:jc w:val="both"/>
        <w:rPr>
          <w:b/>
          <w:bCs/>
        </w:rPr>
      </w:pPr>
      <w:r w:rsidRPr="00ED44C4">
        <w:br/>
        <w:t>Los datos recopilados se utilizarán exclusivamente para:</w:t>
      </w:r>
    </w:p>
    <w:p w14:paraId="72A9E145" w14:textId="77777777" w:rsidR="00164B10" w:rsidRPr="00ED44C4" w:rsidRDefault="00164B10" w:rsidP="00164B10">
      <w:pPr>
        <w:ind w:left="720"/>
        <w:jc w:val="both"/>
      </w:pPr>
      <w:r w:rsidRPr="00ED44C4">
        <w:t>Gestionar las citas y reservas de la clínica.</w:t>
      </w:r>
    </w:p>
    <w:p w14:paraId="7A3412B1" w14:textId="77777777" w:rsidR="00164B10" w:rsidRPr="00ED44C4" w:rsidRDefault="00164B10" w:rsidP="00164B10">
      <w:pPr>
        <w:ind w:left="720"/>
        <w:jc w:val="both"/>
      </w:pPr>
      <w:r w:rsidRPr="00ED44C4">
        <w:t>Responder consultas enviadas a través del formulario de contacto.</w:t>
      </w:r>
    </w:p>
    <w:p w14:paraId="3ABE0F9B" w14:textId="77777777" w:rsidR="00164B10" w:rsidRPr="00ED44C4" w:rsidRDefault="00164B10" w:rsidP="00164B10">
      <w:pPr>
        <w:ind w:left="720"/>
        <w:jc w:val="both"/>
      </w:pPr>
      <w:r w:rsidRPr="00ED44C4">
        <w:t>Enviar confirmaciones y recordatorios de citas.</w:t>
      </w:r>
    </w:p>
    <w:p w14:paraId="2869782A" w14:textId="77777777" w:rsidR="00164B10" w:rsidRPr="00ED44C4" w:rsidRDefault="00164B10" w:rsidP="00164B10">
      <w:pPr>
        <w:ind w:left="720"/>
        <w:jc w:val="both"/>
      </w:pPr>
      <w:r w:rsidRPr="00ED44C4">
        <w:t>Mejorar la experiencia del usuario en la página web.</w:t>
      </w:r>
    </w:p>
    <w:p w14:paraId="7133A857" w14:textId="77777777" w:rsidR="00164B10" w:rsidRPr="00ED44C4" w:rsidRDefault="00164B10" w:rsidP="00164B10">
      <w:pPr>
        <w:ind w:left="720"/>
        <w:jc w:val="both"/>
      </w:pPr>
    </w:p>
    <w:p w14:paraId="051C44AE" w14:textId="77777777" w:rsidR="00164B10" w:rsidRDefault="00164B10" w:rsidP="00164B10">
      <w:pPr>
        <w:ind w:left="720"/>
        <w:rPr>
          <w:b/>
          <w:bCs/>
        </w:rPr>
      </w:pPr>
      <w:r w:rsidRPr="00164B10">
        <w:rPr>
          <w:b/>
          <w:bCs/>
        </w:rPr>
        <w:t>Protección de la Información</w:t>
      </w:r>
    </w:p>
    <w:p w14:paraId="65CDFD93" w14:textId="5CC4CDE9" w:rsidR="00164B10" w:rsidRPr="00ED44C4" w:rsidRDefault="00164B10" w:rsidP="00164B10">
      <w:pPr>
        <w:ind w:left="720"/>
        <w:jc w:val="both"/>
      </w:pPr>
      <w:r w:rsidRPr="00ED44C4">
        <w:br/>
        <w:t>Se han implementado medidas de seguridad adecuadas para evitar el acceso no autorizado, alteración o divulgación de la información personal recopilada. La clínica no comparte ni vende los datos de los usuarios a terceros.</w:t>
      </w:r>
    </w:p>
    <w:p w14:paraId="2A85E6DE" w14:textId="06BDD830" w:rsidR="00164B10" w:rsidRDefault="00164B10">
      <w:pPr>
        <w:spacing w:after="200"/>
      </w:pPr>
      <w:r>
        <w:br w:type="page"/>
      </w:r>
    </w:p>
    <w:p w14:paraId="3C1B5532" w14:textId="77777777" w:rsidR="00164B10" w:rsidRPr="00ED44C4" w:rsidRDefault="00164B10" w:rsidP="00164B10">
      <w:pPr>
        <w:ind w:left="720"/>
        <w:jc w:val="both"/>
      </w:pPr>
    </w:p>
    <w:p w14:paraId="412AA7DD" w14:textId="77777777" w:rsidR="00164B10" w:rsidRDefault="00164B10" w:rsidP="00164B10">
      <w:pPr>
        <w:ind w:left="720"/>
        <w:rPr>
          <w:b/>
          <w:bCs/>
        </w:rPr>
      </w:pPr>
      <w:r w:rsidRPr="00ED44C4">
        <w:rPr>
          <w:b/>
          <w:bCs/>
        </w:rPr>
        <w:t>Derechos del Usuario</w:t>
      </w:r>
    </w:p>
    <w:p w14:paraId="6DF68CCA" w14:textId="7FA03BFF" w:rsidR="00164B10" w:rsidRPr="00ED44C4" w:rsidRDefault="00164B10" w:rsidP="00164B10">
      <w:pPr>
        <w:ind w:left="720"/>
        <w:jc w:val="both"/>
      </w:pPr>
      <w:r w:rsidRPr="00ED44C4">
        <w:br/>
        <w:t>Los usuarios tienen derecho a:</w:t>
      </w:r>
    </w:p>
    <w:p w14:paraId="26841FCA" w14:textId="77777777" w:rsidR="00164B10" w:rsidRPr="00ED44C4" w:rsidRDefault="00164B10" w:rsidP="00164B10">
      <w:pPr>
        <w:pStyle w:val="Prrafodelista"/>
        <w:numPr>
          <w:ilvl w:val="0"/>
          <w:numId w:val="5"/>
        </w:numPr>
        <w:jc w:val="both"/>
      </w:pPr>
      <w:r w:rsidRPr="00ED44C4">
        <w:t>Acceder a sus datos personales almacenados en nuestro sistema.</w:t>
      </w:r>
    </w:p>
    <w:p w14:paraId="35C44C58" w14:textId="77777777" w:rsidR="00164B10" w:rsidRPr="00ED44C4" w:rsidRDefault="00164B10" w:rsidP="00164B10">
      <w:pPr>
        <w:pStyle w:val="Prrafodelista"/>
        <w:numPr>
          <w:ilvl w:val="0"/>
          <w:numId w:val="5"/>
        </w:numPr>
        <w:jc w:val="both"/>
      </w:pPr>
      <w:r w:rsidRPr="00ED44C4">
        <w:t>Solicitar la corrección o eliminación de su información personal.</w:t>
      </w:r>
    </w:p>
    <w:p w14:paraId="46B19C24" w14:textId="77777777" w:rsidR="00164B10" w:rsidRPr="00ED44C4" w:rsidRDefault="00164B10" w:rsidP="00164B10">
      <w:pPr>
        <w:pStyle w:val="Prrafodelista"/>
        <w:numPr>
          <w:ilvl w:val="0"/>
          <w:numId w:val="5"/>
        </w:numPr>
        <w:jc w:val="both"/>
      </w:pPr>
      <w:r w:rsidRPr="00ED44C4">
        <w:t>Revocar su consentimiento para el uso de sus datos en cualquier momento.</w:t>
      </w:r>
    </w:p>
    <w:p w14:paraId="26BFF88E" w14:textId="77777777" w:rsidR="00164B10" w:rsidRPr="00ED44C4" w:rsidRDefault="00164B10" w:rsidP="00164B10">
      <w:pPr>
        <w:ind w:left="720"/>
        <w:jc w:val="both"/>
      </w:pPr>
      <w:r w:rsidRPr="00ED44C4">
        <w:t>Para ejercer estos derechos, los usuarios pueden ponerse en contacto con la clínica a través del formulario disponible en la página web.</w:t>
      </w:r>
    </w:p>
    <w:p w14:paraId="2DAF3382" w14:textId="77777777" w:rsidR="00164B10" w:rsidRPr="00ED44C4" w:rsidRDefault="00164B10" w:rsidP="00164B10">
      <w:pPr>
        <w:ind w:left="720"/>
        <w:jc w:val="both"/>
      </w:pPr>
    </w:p>
    <w:p w14:paraId="367EEEAF" w14:textId="77777777" w:rsidR="00164B10" w:rsidRDefault="00164B10" w:rsidP="00164B10">
      <w:pPr>
        <w:ind w:left="720"/>
        <w:rPr>
          <w:b/>
          <w:bCs/>
        </w:rPr>
      </w:pPr>
      <w:r w:rsidRPr="00ED44C4">
        <w:rPr>
          <w:b/>
          <w:bCs/>
        </w:rPr>
        <w:t>Uso de Cookies</w:t>
      </w:r>
    </w:p>
    <w:p w14:paraId="3557C67D" w14:textId="11CB1204" w:rsidR="00164B10" w:rsidRPr="00ED44C4" w:rsidRDefault="00164B10" w:rsidP="00164B10">
      <w:pPr>
        <w:ind w:left="720"/>
        <w:jc w:val="both"/>
      </w:pPr>
      <w:r w:rsidRPr="00ED44C4">
        <w:br/>
        <w:t>La página web podría utilizar cookies para mejorar la navegación y recopilar información sobre el uso del sitio. Los usuarios pueden gestionar o desactivar las cookies desde la configuración de su navegador.</w:t>
      </w:r>
    </w:p>
    <w:p w14:paraId="03666F19" w14:textId="77777777" w:rsidR="00164B10" w:rsidRPr="00ED44C4" w:rsidRDefault="00164B10" w:rsidP="00164B10">
      <w:pPr>
        <w:ind w:left="720"/>
        <w:jc w:val="both"/>
      </w:pPr>
    </w:p>
    <w:p w14:paraId="5C1BDBED" w14:textId="77777777" w:rsidR="00164B10" w:rsidRDefault="00164B10" w:rsidP="00164B10">
      <w:pPr>
        <w:ind w:left="720"/>
        <w:rPr>
          <w:b/>
          <w:bCs/>
        </w:rPr>
      </w:pPr>
      <w:r w:rsidRPr="00ED44C4">
        <w:rPr>
          <w:b/>
          <w:bCs/>
        </w:rPr>
        <w:t>Modificaciones a la Política de Privacidad</w:t>
      </w:r>
    </w:p>
    <w:p w14:paraId="0BC0C2B7" w14:textId="71AB850B" w:rsidR="00164B10" w:rsidRPr="00ED44C4" w:rsidRDefault="00164B10" w:rsidP="00164B10">
      <w:pPr>
        <w:ind w:left="720"/>
        <w:jc w:val="both"/>
      </w:pPr>
      <w:r w:rsidRPr="00ED44C4">
        <w:br/>
        <w:t>Nos reservamos el derecho de modificar esta Política de Privacidad en cualquier momento. Cualquier cambio será publicado en la página web y entrará en vigor inmediatamente después de su publicación.</w:t>
      </w:r>
    </w:p>
    <w:p w14:paraId="7CFA9588" w14:textId="77777777" w:rsidR="00164B10" w:rsidRPr="00ED44C4" w:rsidRDefault="00164B10" w:rsidP="00164B10">
      <w:pPr>
        <w:ind w:left="720"/>
        <w:jc w:val="both"/>
      </w:pPr>
    </w:p>
    <w:p w14:paraId="6C71C619" w14:textId="77777777" w:rsidR="00164B10" w:rsidRDefault="00164B10" w:rsidP="00164B10">
      <w:pPr>
        <w:ind w:left="720"/>
        <w:rPr>
          <w:b/>
          <w:bCs/>
        </w:rPr>
      </w:pPr>
      <w:r w:rsidRPr="00ED44C4">
        <w:rPr>
          <w:b/>
          <w:bCs/>
        </w:rPr>
        <w:t>Contacto</w:t>
      </w:r>
    </w:p>
    <w:p w14:paraId="1A1F5022" w14:textId="77777777" w:rsidR="00164B10" w:rsidRDefault="00164B10" w:rsidP="00164B10">
      <w:pPr>
        <w:ind w:left="720"/>
        <w:jc w:val="both"/>
      </w:pPr>
      <w:r w:rsidRPr="00ED44C4">
        <w:br/>
        <w:t>Para cualquier consulta sobre esta Política de Privacidad, los usuarios pueden contactarnos a través del formulario de la página web o en la dirección de correo electrónico proporcionada en la sección de contacto.</w:t>
      </w:r>
    </w:p>
    <w:p w14:paraId="69B25469" w14:textId="77777777" w:rsidR="00164B10" w:rsidRDefault="00164B10" w:rsidP="00164B10">
      <w:pPr>
        <w:ind w:left="720"/>
        <w:jc w:val="both"/>
      </w:pPr>
    </w:p>
    <w:p w14:paraId="09D38400" w14:textId="77777777" w:rsidR="00164B10" w:rsidRDefault="00164B10">
      <w:pPr>
        <w:spacing w:after="200"/>
      </w:pPr>
      <w:r>
        <w:br w:type="page"/>
      </w:r>
    </w:p>
    <w:p w14:paraId="2AE09B7F" w14:textId="77777777" w:rsidR="00164B10" w:rsidRDefault="00164B10" w:rsidP="00164B10">
      <w:pPr>
        <w:ind w:left="720"/>
        <w:jc w:val="both"/>
        <w:rPr>
          <w:rFonts w:ascii="Arial" w:hAnsi="Arial"/>
        </w:rPr>
      </w:pPr>
    </w:p>
    <w:p w14:paraId="50448A9F" w14:textId="77777777" w:rsidR="00164B10" w:rsidRDefault="00164B10" w:rsidP="00164B10">
      <w:pPr>
        <w:pStyle w:val="Ttulo1"/>
      </w:pPr>
      <w:bookmarkStart w:id="4" w:name="_Toc191319931"/>
      <w:r w:rsidRPr="00ED44C4">
        <w:t>Plan de Trabajo</w:t>
      </w:r>
      <w:bookmarkEnd w:id="4"/>
    </w:p>
    <w:p w14:paraId="3F4F2894" w14:textId="77777777" w:rsidR="00164B10" w:rsidRDefault="00164B10" w:rsidP="00164B10"/>
    <w:p w14:paraId="64CF4EA5" w14:textId="77777777" w:rsidR="00164B10" w:rsidRDefault="00164B10" w:rsidP="00164B10">
      <w:pPr>
        <w:jc w:val="both"/>
      </w:pPr>
      <w:r>
        <w:t>Para la organización y desarrollo del proyecto, hemos implementado una metodología de trabajo basada en reuniones diarias y herramientas de gestión de tareas.</w:t>
      </w:r>
    </w:p>
    <w:p w14:paraId="0008F2B3" w14:textId="77777777" w:rsidR="00164B10" w:rsidRDefault="00164B10" w:rsidP="00164B10"/>
    <w:p w14:paraId="29EDA5E4" w14:textId="62BE3A7D" w:rsidR="00164B10" w:rsidRPr="00164B10" w:rsidRDefault="00164B10" w:rsidP="00CF3DEC">
      <w:pPr>
        <w:pStyle w:val="Ttulo2"/>
      </w:pPr>
      <w:bookmarkStart w:id="5" w:name="_Toc191319932"/>
      <w:r w:rsidRPr="00164B10">
        <w:t>Reuniones Scrum</w:t>
      </w:r>
      <w:bookmarkEnd w:id="5"/>
    </w:p>
    <w:p w14:paraId="665EF6F3" w14:textId="77777777" w:rsidR="00164B10" w:rsidRDefault="00164B10" w:rsidP="00164B10"/>
    <w:p w14:paraId="1240F0DA" w14:textId="625190B0" w:rsidR="00164B10" w:rsidRDefault="00164B10" w:rsidP="00164B10">
      <w:pPr>
        <w:jc w:val="both"/>
      </w:pPr>
      <w:r>
        <w:t>Cada día realizamos una reunión breve al estilo Scrum para revisar el progreso del proyecto, compartir lo que cada integrante ha realizado y detectar posibles problemas. Estas reuniones nos han permitido mantener un seguimiento continuo y realizar ajustes en el plan de trabajo cuando ha sido necesario.</w:t>
      </w:r>
    </w:p>
    <w:p w14:paraId="24DB61B9" w14:textId="77777777" w:rsidR="00164B10" w:rsidRDefault="00164B10" w:rsidP="00164B10">
      <w:pPr>
        <w:jc w:val="both"/>
      </w:pPr>
    </w:p>
    <w:p w14:paraId="4457AF95" w14:textId="4A39C65A" w:rsidR="00164B10" w:rsidRPr="00CF3DEC" w:rsidRDefault="00CF3DEC" w:rsidP="00CC25AA">
      <w:pPr>
        <w:pStyle w:val="Ttulo2"/>
      </w:pPr>
      <w:bookmarkStart w:id="6" w:name="_Toc191319933"/>
      <w:r w:rsidRPr="00CF3DEC">
        <w:t>Ejemplo</w:t>
      </w:r>
      <w:bookmarkEnd w:id="6"/>
    </w:p>
    <w:p w14:paraId="5C2A356C" w14:textId="55A868A4" w:rsidR="00164B10" w:rsidRDefault="00CF3DEC" w:rsidP="00164B10">
      <w:r>
        <w:tab/>
      </w:r>
    </w:p>
    <w:p w14:paraId="42D1FFB1" w14:textId="74C22C95" w:rsidR="00CF3DEC" w:rsidRDefault="00CF3DEC" w:rsidP="00CF3DEC">
      <w:pPr>
        <w:ind w:left="720"/>
        <w:jc w:val="center"/>
      </w:pPr>
      <w:r w:rsidRPr="000A4FFD">
        <w:t>Reunión Diaria Scrum</w:t>
      </w:r>
    </w:p>
    <w:p w14:paraId="118B30DE" w14:textId="77777777" w:rsidR="00CF3DEC" w:rsidRPr="000A4FFD" w:rsidRDefault="00CF3DEC" w:rsidP="00CF3DEC">
      <w:pPr>
        <w:ind w:left="720"/>
        <w:jc w:val="center"/>
      </w:pPr>
    </w:p>
    <w:p w14:paraId="0D4B035E" w14:textId="77777777" w:rsidR="00CF3DEC" w:rsidRPr="000A4FFD" w:rsidRDefault="00CF3DEC" w:rsidP="00CF3DEC">
      <w:pPr>
        <w:ind w:left="720"/>
      </w:pPr>
      <w:r w:rsidRPr="000A4FFD">
        <w:t>Fecha: 13/02/2025</w:t>
      </w:r>
      <w:r w:rsidRPr="000A4FFD">
        <w:br/>
        <w:t>Hora de inicio: 8:40</w:t>
      </w:r>
      <w:r w:rsidRPr="000A4FFD">
        <w:br/>
        <w:t>Duración estimada: 15 minutos</w:t>
      </w:r>
    </w:p>
    <w:p w14:paraId="11CCED5D" w14:textId="77777777" w:rsidR="00CF3DEC" w:rsidRPr="000A4FFD" w:rsidRDefault="00000000" w:rsidP="00CF3DEC">
      <w:pPr>
        <w:ind w:left="720"/>
      </w:pPr>
      <w:r>
        <w:rPr>
          <w:noProof/>
        </w:rPr>
        <w:pict w14:anchorId="55EA73C7">
          <v:rect id="_x0000_i1025" alt="" style="width:425.2pt;height:.05pt;mso-width-percent:0;mso-height-percent:0;mso-width-percent:0;mso-height-percent:0" o:hralign="center" o:hrstd="t" o:hr="t" fillcolor="#a0a0a0" stroked="f"/>
        </w:pict>
      </w:r>
    </w:p>
    <w:p w14:paraId="7DBAD5CF" w14:textId="77777777" w:rsidR="00CF3DEC" w:rsidRPr="000A4FFD" w:rsidRDefault="00CF3DEC" w:rsidP="00CF3DEC">
      <w:pPr>
        <w:ind w:left="720"/>
      </w:pPr>
      <w:r w:rsidRPr="000A4FFD">
        <w:t>1. Asistencia y Bienvenida</w:t>
      </w:r>
    </w:p>
    <w:p w14:paraId="03A95BEA" w14:textId="77777777" w:rsidR="00CF3DEC" w:rsidRPr="000A4FFD" w:rsidRDefault="00CF3DEC" w:rsidP="00CF3DEC">
      <w:pPr>
        <w:ind w:left="720"/>
      </w:pPr>
      <w:r w:rsidRPr="000A4FFD">
        <w:t>Facilitador/Scrum Master:</w:t>
      </w:r>
    </w:p>
    <w:p w14:paraId="1337E146" w14:textId="77777777" w:rsidR="00CF3DEC" w:rsidRPr="000A4FFD" w:rsidRDefault="00CF3DEC" w:rsidP="00CF3DEC">
      <w:pPr>
        <w:ind w:left="720"/>
      </w:pPr>
      <w:r w:rsidRPr="000A4FFD">
        <w:t xml:space="preserve">Victor Gimenez </w:t>
      </w:r>
      <w:r w:rsidRPr="000A4FFD">
        <w:rPr>
          <w:rFonts w:ascii="Segoe UI Emoji" w:hAnsi="Segoe UI Emoji" w:cs="Segoe UI Emoji"/>
        </w:rPr>
        <w:t>✔️</w:t>
      </w:r>
    </w:p>
    <w:p w14:paraId="61C9F5EC" w14:textId="77777777" w:rsidR="00CF3DEC" w:rsidRPr="000A4FFD" w:rsidRDefault="00CF3DEC" w:rsidP="00CF3DEC">
      <w:pPr>
        <w:ind w:left="720"/>
      </w:pPr>
      <w:r w:rsidRPr="000A4FFD">
        <w:t>Participantes (Equipo de Desarrollo):</w:t>
      </w:r>
    </w:p>
    <w:p w14:paraId="1BEC411E" w14:textId="77777777" w:rsidR="00CF3DEC" w:rsidRPr="000A4FFD" w:rsidRDefault="00CF3DEC" w:rsidP="00CF3DEC">
      <w:pPr>
        <w:ind w:left="720"/>
      </w:pPr>
      <w:r w:rsidRPr="000A4FFD">
        <w:t xml:space="preserve">Daniel </w:t>
      </w:r>
      <w:proofErr w:type="spellStart"/>
      <w:r w:rsidRPr="000A4FFD">
        <w:t>Arastell</w:t>
      </w:r>
      <w:proofErr w:type="spellEnd"/>
      <w:r w:rsidRPr="000A4FFD">
        <w:t xml:space="preserve"> </w:t>
      </w:r>
      <w:r w:rsidRPr="000A4FFD">
        <w:rPr>
          <w:rFonts w:ascii="Segoe UI Emoji" w:hAnsi="Segoe UI Emoji" w:cs="Segoe UI Emoji"/>
        </w:rPr>
        <w:t>✔️</w:t>
      </w:r>
    </w:p>
    <w:p w14:paraId="518AE255" w14:textId="77777777" w:rsidR="00CF3DEC" w:rsidRPr="000A4FFD" w:rsidRDefault="00CF3DEC" w:rsidP="00CF3DEC">
      <w:pPr>
        <w:ind w:left="720"/>
      </w:pPr>
      <w:r w:rsidRPr="000A4FFD">
        <w:t xml:space="preserve">Carlos Bou </w:t>
      </w:r>
      <w:r w:rsidRPr="000A4FFD">
        <w:rPr>
          <w:rFonts w:ascii="Segoe UI Emoji" w:hAnsi="Segoe UI Emoji" w:cs="Segoe UI Emoji"/>
        </w:rPr>
        <w:t>✔️</w:t>
      </w:r>
    </w:p>
    <w:p w14:paraId="5819A6D4" w14:textId="77777777" w:rsidR="00CF3DEC" w:rsidRDefault="00CF3DEC" w:rsidP="00CF3DEC">
      <w:pPr>
        <w:ind w:left="720"/>
        <w:rPr>
          <w:rFonts w:ascii="Segoe UI Emoji" w:hAnsi="Segoe UI Emoji" w:cs="Segoe UI Emoji"/>
        </w:rPr>
      </w:pPr>
      <w:r w:rsidRPr="000A4FFD">
        <w:t xml:space="preserve">Josep </w:t>
      </w:r>
      <w:proofErr w:type="spellStart"/>
      <w:r w:rsidRPr="000A4FFD">
        <w:t>Berenat</w:t>
      </w:r>
      <w:proofErr w:type="spellEnd"/>
      <w:r w:rsidRPr="000A4FFD">
        <w:t xml:space="preserve"> </w:t>
      </w:r>
      <w:r w:rsidRPr="000A4FFD">
        <w:rPr>
          <w:rFonts w:ascii="Segoe UI Emoji" w:hAnsi="Segoe UI Emoji" w:cs="Segoe UI Emoji"/>
        </w:rPr>
        <w:t>✔️</w:t>
      </w:r>
    </w:p>
    <w:p w14:paraId="2750C676" w14:textId="60DA6818" w:rsidR="00CF3DEC" w:rsidRPr="00CF3DEC" w:rsidRDefault="00CF3DEC" w:rsidP="00CF3DEC">
      <w:pPr>
        <w:spacing w:after="200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br w:type="page"/>
      </w:r>
    </w:p>
    <w:p w14:paraId="6B21E596" w14:textId="77777777" w:rsidR="00CF3DEC" w:rsidRPr="000A4FFD" w:rsidRDefault="00000000" w:rsidP="00CF3DEC">
      <w:pPr>
        <w:ind w:left="720"/>
      </w:pPr>
      <w:r>
        <w:rPr>
          <w:noProof/>
        </w:rPr>
        <w:lastRenderedPageBreak/>
        <w:pict w14:anchorId="1E68766E">
          <v:rect id="_x0000_i1026" alt="" style="width:425.2pt;height:.05pt;mso-width-percent:0;mso-height-percent:0;mso-width-percent:0;mso-height-percent:0" o:hralign="center" o:hrstd="t" o:hr="t" fillcolor="#a0a0a0" stroked="f"/>
        </w:pict>
      </w:r>
    </w:p>
    <w:p w14:paraId="0E718BC7" w14:textId="77777777" w:rsidR="00CF3DEC" w:rsidRPr="000A4FFD" w:rsidRDefault="00CF3DEC" w:rsidP="00CF3DEC">
      <w:pPr>
        <w:ind w:left="720"/>
      </w:pPr>
      <w:r w:rsidRPr="000A4FFD">
        <w:t xml:space="preserve">2. </w:t>
      </w:r>
      <w:r w:rsidRPr="00CF3DEC">
        <w:rPr>
          <w:b/>
          <w:bCs/>
          <w:u w:val="single"/>
        </w:rPr>
        <w:t>Ronda de Actualizaciones</w:t>
      </w:r>
    </w:p>
    <w:p w14:paraId="015F53AF" w14:textId="77777777" w:rsidR="00CF3DEC" w:rsidRDefault="00CF3DEC" w:rsidP="00CF3DEC">
      <w:pPr>
        <w:ind w:left="720"/>
      </w:pPr>
    </w:p>
    <w:p w14:paraId="350C1481" w14:textId="2097FA05" w:rsidR="00CF3DEC" w:rsidRPr="000A4FFD" w:rsidRDefault="00CF3DEC" w:rsidP="00CF3DEC">
      <w:pPr>
        <w:ind w:left="720"/>
      </w:pPr>
      <w:r w:rsidRPr="000A4FFD">
        <w:t>1. ¿Qué hice ayer que ayudó al equipo a alcanzar la meta del sprint?</w:t>
      </w:r>
    </w:p>
    <w:p w14:paraId="3C474330" w14:textId="77777777" w:rsidR="00CF3DEC" w:rsidRDefault="00CF3DEC" w:rsidP="00CF3DEC">
      <w:pPr>
        <w:ind w:left="720"/>
        <w:rPr>
          <w:b/>
          <w:bCs/>
        </w:rPr>
      </w:pPr>
    </w:p>
    <w:p w14:paraId="2B7B7015" w14:textId="1701D4A4" w:rsidR="00CF3DEC" w:rsidRPr="00CF3DEC" w:rsidRDefault="00CF3DEC" w:rsidP="00CF3DEC">
      <w:pPr>
        <w:ind w:left="720"/>
        <w:rPr>
          <w:b/>
          <w:bCs/>
        </w:rPr>
      </w:pPr>
      <w:r w:rsidRPr="00CF3DEC">
        <w:rPr>
          <w:b/>
          <w:bCs/>
        </w:rPr>
        <w:t xml:space="preserve">Daniel </w:t>
      </w:r>
      <w:proofErr w:type="spellStart"/>
      <w:r w:rsidRPr="00CF3DEC">
        <w:rPr>
          <w:b/>
          <w:bCs/>
        </w:rPr>
        <w:t>Arastell</w:t>
      </w:r>
      <w:proofErr w:type="spellEnd"/>
    </w:p>
    <w:p w14:paraId="39879997" w14:textId="77777777" w:rsidR="00CF3DEC" w:rsidRPr="000A4FFD" w:rsidRDefault="00CF3DEC" w:rsidP="00CF3DEC">
      <w:pPr>
        <w:ind w:left="720"/>
      </w:pPr>
      <w:r w:rsidRPr="000A4FFD">
        <w:t>Guía de estilo y conexión de Angular con la API.</w:t>
      </w:r>
    </w:p>
    <w:p w14:paraId="221C0608" w14:textId="77777777" w:rsidR="00CF3DEC" w:rsidRPr="00CF3DEC" w:rsidRDefault="00CF3DEC" w:rsidP="00CF3DEC">
      <w:pPr>
        <w:ind w:left="720"/>
        <w:rPr>
          <w:b/>
          <w:bCs/>
        </w:rPr>
      </w:pPr>
      <w:r w:rsidRPr="00CF3DEC">
        <w:rPr>
          <w:b/>
          <w:bCs/>
        </w:rPr>
        <w:t>Carlos Bou</w:t>
      </w:r>
    </w:p>
    <w:p w14:paraId="28202205" w14:textId="77777777" w:rsidR="00CF3DEC" w:rsidRPr="000A4FFD" w:rsidRDefault="00CF3DEC" w:rsidP="00CF3DEC">
      <w:pPr>
        <w:ind w:left="720"/>
      </w:pPr>
      <w:r w:rsidRPr="000A4FFD">
        <w:t>Front-</w:t>
      </w:r>
      <w:proofErr w:type="spellStart"/>
      <w:r w:rsidRPr="000A4FFD">
        <w:t>end</w:t>
      </w:r>
      <w:proofErr w:type="spellEnd"/>
      <w:r w:rsidRPr="000A4FFD">
        <w:t xml:space="preserve"> y creación de controladores de la API.</w:t>
      </w:r>
    </w:p>
    <w:p w14:paraId="73C5EDBC" w14:textId="77777777" w:rsidR="00CF3DEC" w:rsidRPr="00CF3DEC" w:rsidRDefault="00CF3DEC" w:rsidP="00CF3DEC">
      <w:pPr>
        <w:ind w:left="720"/>
        <w:rPr>
          <w:b/>
          <w:bCs/>
        </w:rPr>
      </w:pPr>
      <w:r w:rsidRPr="00CF3DEC">
        <w:rPr>
          <w:b/>
          <w:bCs/>
        </w:rPr>
        <w:t xml:space="preserve">Josep </w:t>
      </w:r>
      <w:proofErr w:type="spellStart"/>
      <w:r w:rsidRPr="00CF3DEC">
        <w:rPr>
          <w:b/>
          <w:bCs/>
        </w:rPr>
        <w:t>Berenat</w:t>
      </w:r>
      <w:proofErr w:type="spellEnd"/>
    </w:p>
    <w:p w14:paraId="257B8EBD" w14:textId="373CDD99" w:rsidR="00CF3DEC" w:rsidRDefault="00CF3DEC" w:rsidP="00CF3DEC">
      <w:pPr>
        <w:ind w:left="720"/>
      </w:pPr>
      <w:r w:rsidRPr="000A4FFD">
        <w:t>Front-</w:t>
      </w:r>
      <w:proofErr w:type="spellStart"/>
      <w:r w:rsidRPr="000A4FFD">
        <w:t>end</w:t>
      </w:r>
      <w:proofErr w:type="spellEnd"/>
      <w:r w:rsidRPr="000A4FFD">
        <w:t>.</w:t>
      </w:r>
    </w:p>
    <w:p w14:paraId="6BC1367E" w14:textId="23DE62A8" w:rsidR="00CF3DEC" w:rsidRPr="00CF3DEC" w:rsidRDefault="00CF3DEC" w:rsidP="00CF3DEC">
      <w:pPr>
        <w:ind w:left="720"/>
        <w:rPr>
          <w:b/>
          <w:bCs/>
        </w:rPr>
      </w:pPr>
      <w:r w:rsidRPr="00CF3DEC">
        <w:rPr>
          <w:b/>
          <w:bCs/>
        </w:rPr>
        <w:t>Victor Gimenez</w:t>
      </w:r>
    </w:p>
    <w:p w14:paraId="6E545DBB" w14:textId="77777777" w:rsidR="00CF3DEC" w:rsidRDefault="00CF3DEC" w:rsidP="00CF3DEC">
      <w:pPr>
        <w:ind w:left="720"/>
      </w:pPr>
      <w:r w:rsidRPr="000A4FFD">
        <w:t>Back-</w:t>
      </w:r>
      <w:proofErr w:type="spellStart"/>
      <w:r w:rsidRPr="000A4FFD">
        <w:t>end</w:t>
      </w:r>
      <w:proofErr w:type="spellEnd"/>
      <w:r w:rsidRPr="000A4FFD">
        <w:t xml:space="preserve"> y creación de base de datos en AWS.</w:t>
      </w:r>
    </w:p>
    <w:p w14:paraId="4567B94F" w14:textId="77777777" w:rsidR="00CF3DEC" w:rsidRPr="000A4FFD" w:rsidRDefault="00CF3DEC" w:rsidP="00CF3DEC">
      <w:pPr>
        <w:ind w:left="720"/>
      </w:pPr>
    </w:p>
    <w:p w14:paraId="359CC6BF" w14:textId="77777777" w:rsidR="00CF3DEC" w:rsidRPr="000A4FFD" w:rsidRDefault="00CF3DEC" w:rsidP="00CF3DEC">
      <w:pPr>
        <w:ind w:left="720"/>
      </w:pPr>
      <w:r w:rsidRPr="000A4FFD">
        <w:t>2. ¿Qué haré hoy para contribuir al progreso del sprint?</w:t>
      </w:r>
    </w:p>
    <w:p w14:paraId="56C86258" w14:textId="77777777" w:rsidR="00CF3DEC" w:rsidRDefault="00CF3DEC" w:rsidP="00CF3DEC">
      <w:pPr>
        <w:ind w:left="720"/>
      </w:pPr>
    </w:p>
    <w:p w14:paraId="5A8151F2" w14:textId="14E95757" w:rsidR="00CF3DEC" w:rsidRPr="00CF3DEC" w:rsidRDefault="00CF3DEC" w:rsidP="00CF3DEC">
      <w:pPr>
        <w:ind w:left="720"/>
        <w:rPr>
          <w:b/>
          <w:bCs/>
        </w:rPr>
      </w:pPr>
      <w:r w:rsidRPr="00CF3DEC">
        <w:rPr>
          <w:b/>
          <w:bCs/>
        </w:rPr>
        <w:t xml:space="preserve">Daniel </w:t>
      </w:r>
      <w:proofErr w:type="spellStart"/>
      <w:r w:rsidRPr="00CF3DEC">
        <w:rPr>
          <w:b/>
          <w:bCs/>
        </w:rPr>
        <w:t>Arastell</w:t>
      </w:r>
      <w:proofErr w:type="spellEnd"/>
    </w:p>
    <w:p w14:paraId="2E319279" w14:textId="77777777" w:rsidR="00CF3DEC" w:rsidRDefault="00CF3DEC" w:rsidP="00CF3DEC">
      <w:pPr>
        <w:ind w:left="720"/>
      </w:pPr>
      <w:r w:rsidRPr="000A4FFD">
        <w:t>Arreglar conexión de Angular con la API.</w:t>
      </w:r>
    </w:p>
    <w:p w14:paraId="3ECCF277" w14:textId="77777777" w:rsidR="00CF3DEC" w:rsidRPr="00CF3DEC" w:rsidRDefault="00CF3DEC" w:rsidP="00CF3DEC">
      <w:pPr>
        <w:ind w:left="720"/>
        <w:rPr>
          <w:b/>
          <w:bCs/>
        </w:rPr>
      </w:pPr>
      <w:r w:rsidRPr="00CF3DEC">
        <w:rPr>
          <w:b/>
          <w:bCs/>
        </w:rPr>
        <w:t>Carlos Bou</w:t>
      </w:r>
    </w:p>
    <w:p w14:paraId="2687EC66" w14:textId="40CC4A83" w:rsidR="00CF3DEC" w:rsidRPr="000A4FFD" w:rsidRDefault="00CF3DEC" w:rsidP="00CF3DEC">
      <w:pPr>
        <w:ind w:left="720"/>
      </w:pPr>
      <w:r w:rsidRPr="000A4FFD">
        <w:t>Investigar el tema de despliegue de la API.</w:t>
      </w:r>
    </w:p>
    <w:p w14:paraId="2E52FE42" w14:textId="77777777" w:rsidR="00CF3DEC" w:rsidRPr="00CF3DEC" w:rsidRDefault="00CF3DEC" w:rsidP="00CF3DEC">
      <w:pPr>
        <w:ind w:left="720"/>
        <w:rPr>
          <w:b/>
          <w:bCs/>
        </w:rPr>
      </w:pPr>
      <w:r w:rsidRPr="00CF3DEC">
        <w:rPr>
          <w:b/>
          <w:bCs/>
        </w:rPr>
        <w:t>Josep Boronat</w:t>
      </w:r>
    </w:p>
    <w:p w14:paraId="49F88775" w14:textId="78536AD7" w:rsidR="00CF3DEC" w:rsidRPr="000A4FFD" w:rsidRDefault="00CF3DEC" w:rsidP="00CF3DEC">
      <w:pPr>
        <w:ind w:left="720"/>
      </w:pPr>
      <w:r w:rsidRPr="000A4FFD">
        <w:t>Front-</w:t>
      </w:r>
      <w:proofErr w:type="spellStart"/>
      <w:r w:rsidRPr="000A4FFD">
        <w:t>end</w:t>
      </w:r>
      <w:proofErr w:type="spellEnd"/>
      <w:r w:rsidRPr="000A4FFD">
        <w:t>.</w:t>
      </w:r>
    </w:p>
    <w:p w14:paraId="7472110A" w14:textId="77777777" w:rsidR="00CF3DEC" w:rsidRPr="00CF3DEC" w:rsidRDefault="00CF3DEC" w:rsidP="00CF3DEC">
      <w:pPr>
        <w:ind w:left="720"/>
        <w:rPr>
          <w:b/>
          <w:bCs/>
        </w:rPr>
      </w:pPr>
      <w:r w:rsidRPr="00CF3DEC">
        <w:rPr>
          <w:b/>
          <w:bCs/>
        </w:rPr>
        <w:t>Victor Gimenez</w:t>
      </w:r>
    </w:p>
    <w:p w14:paraId="5704B500" w14:textId="77777777" w:rsidR="00CF3DEC" w:rsidRDefault="00CF3DEC" w:rsidP="00CF3DEC">
      <w:pPr>
        <w:ind w:left="720"/>
      </w:pPr>
      <w:r w:rsidRPr="000A4FFD">
        <w:t>Back-</w:t>
      </w:r>
      <w:proofErr w:type="spellStart"/>
      <w:r w:rsidRPr="000A4FFD">
        <w:t>end</w:t>
      </w:r>
      <w:proofErr w:type="spellEnd"/>
      <w:r w:rsidRPr="000A4FFD">
        <w:t xml:space="preserve"> y despliegue.</w:t>
      </w:r>
    </w:p>
    <w:p w14:paraId="405FDBEF" w14:textId="77777777" w:rsidR="00CF3DEC" w:rsidRPr="000A4FFD" w:rsidRDefault="00CF3DEC" w:rsidP="00CF3DEC">
      <w:pPr>
        <w:ind w:left="720"/>
      </w:pPr>
    </w:p>
    <w:p w14:paraId="6AA0B151" w14:textId="77777777" w:rsidR="00CF3DEC" w:rsidRPr="000A4FFD" w:rsidRDefault="00CF3DEC" w:rsidP="00CF3DEC">
      <w:pPr>
        <w:ind w:left="720"/>
      </w:pPr>
      <w:r w:rsidRPr="000A4FFD">
        <w:t>3. ¿Existe algún impedimento o bloqueo que dificulte mi trabajo?</w:t>
      </w:r>
    </w:p>
    <w:p w14:paraId="3ED65D76" w14:textId="77777777" w:rsidR="00CF3DEC" w:rsidRDefault="00CF3DEC" w:rsidP="00CF3DEC">
      <w:pPr>
        <w:ind w:left="720"/>
      </w:pPr>
    </w:p>
    <w:p w14:paraId="31BF54FB" w14:textId="7507946F" w:rsidR="00CF3DEC" w:rsidRPr="00CF3DEC" w:rsidRDefault="00CF3DEC" w:rsidP="00CF3DEC">
      <w:pPr>
        <w:ind w:left="720"/>
        <w:rPr>
          <w:b/>
          <w:bCs/>
        </w:rPr>
      </w:pPr>
      <w:r w:rsidRPr="00CF3DEC">
        <w:rPr>
          <w:b/>
          <w:bCs/>
        </w:rPr>
        <w:t xml:space="preserve">Daniel </w:t>
      </w:r>
      <w:proofErr w:type="spellStart"/>
      <w:r w:rsidRPr="00CF3DEC">
        <w:rPr>
          <w:b/>
          <w:bCs/>
        </w:rPr>
        <w:t>Arastell</w:t>
      </w:r>
      <w:proofErr w:type="spellEnd"/>
    </w:p>
    <w:p w14:paraId="142BF1E2" w14:textId="77777777" w:rsidR="00CF3DEC" w:rsidRPr="000A4FFD" w:rsidRDefault="00CF3DEC" w:rsidP="00CF3DEC">
      <w:pPr>
        <w:ind w:left="720"/>
      </w:pPr>
      <w:r w:rsidRPr="000A4FFD">
        <w:t>No.</w:t>
      </w:r>
    </w:p>
    <w:p w14:paraId="74EB36A0" w14:textId="77777777" w:rsidR="00CF3DEC" w:rsidRPr="00CF3DEC" w:rsidRDefault="00CF3DEC" w:rsidP="00CF3DEC">
      <w:pPr>
        <w:ind w:left="720"/>
        <w:rPr>
          <w:b/>
          <w:bCs/>
        </w:rPr>
      </w:pPr>
      <w:r w:rsidRPr="00CF3DEC">
        <w:rPr>
          <w:b/>
          <w:bCs/>
        </w:rPr>
        <w:t>Carlos Bou</w:t>
      </w:r>
    </w:p>
    <w:p w14:paraId="7E9B9BEC" w14:textId="77777777" w:rsidR="00CF3DEC" w:rsidRPr="000A4FFD" w:rsidRDefault="00CF3DEC" w:rsidP="00CF3DEC">
      <w:pPr>
        <w:ind w:left="720"/>
      </w:pPr>
      <w:r w:rsidRPr="000A4FFD">
        <w:t>No.</w:t>
      </w:r>
    </w:p>
    <w:p w14:paraId="32B99A0E" w14:textId="77777777" w:rsidR="00CF3DEC" w:rsidRPr="00CF3DEC" w:rsidRDefault="00CF3DEC" w:rsidP="00CF3DEC">
      <w:pPr>
        <w:ind w:left="720"/>
        <w:rPr>
          <w:b/>
          <w:bCs/>
        </w:rPr>
      </w:pPr>
      <w:r w:rsidRPr="00CF3DEC">
        <w:rPr>
          <w:b/>
          <w:bCs/>
        </w:rPr>
        <w:t>Josep Boronat</w:t>
      </w:r>
    </w:p>
    <w:p w14:paraId="1557E587" w14:textId="77777777" w:rsidR="00CF3DEC" w:rsidRPr="000A4FFD" w:rsidRDefault="00CF3DEC" w:rsidP="00CF3DEC">
      <w:pPr>
        <w:ind w:left="720"/>
      </w:pPr>
      <w:r w:rsidRPr="000A4FFD">
        <w:t>No.</w:t>
      </w:r>
    </w:p>
    <w:p w14:paraId="680D28BC" w14:textId="77777777" w:rsidR="00CF3DEC" w:rsidRPr="00CF3DEC" w:rsidRDefault="00CF3DEC" w:rsidP="00CF3DEC">
      <w:pPr>
        <w:ind w:left="720"/>
        <w:rPr>
          <w:b/>
          <w:bCs/>
        </w:rPr>
      </w:pPr>
      <w:r w:rsidRPr="00CF3DEC">
        <w:rPr>
          <w:b/>
          <w:bCs/>
        </w:rPr>
        <w:t>Victor Gimenez</w:t>
      </w:r>
    </w:p>
    <w:p w14:paraId="5BE09314" w14:textId="77777777" w:rsidR="00CF3DEC" w:rsidRPr="000A4FFD" w:rsidRDefault="00CF3DEC" w:rsidP="00CF3DEC">
      <w:pPr>
        <w:ind w:left="720"/>
      </w:pPr>
      <w:r w:rsidRPr="000A4FFD">
        <w:t>No.</w:t>
      </w:r>
    </w:p>
    <w:p w14:paraId="51775DDA" w14:textId="77777777" w:rsidR="00CF3DEC" w:rsidRPr="000A4FFD" w:rsidRDefault="00000000" w:rsidP="00CF3DEC">
      <w:pPr>
        <w:ind w:left="720"/>
      </w:pPr>
      <w:r>
        <w:rPr>
          <w:noProof/>
        </w:rPr>
        <w:pict w14:anchorId="28942B56">
          <v:rect id="_x0000_i1027" alt="" style="width:425.2pt;height:.05pt;mso-width-percent:0;mso-height-percent:0;mso-width-percent:0;mso-height-percent:0" o:hralign="center" o:hrstd="t" o:hr="t" fillcolor="#a0a0a0" stroked="f"/>
        </w:pict>
      </w:r>
    </w:p>
    <w:p w14:paraId="78E565EE" w14:textId="77777777" w:rsidR="00CF3DEC" w:rsidRDefault="00CF3DEC">
      <w:pPr>
        <w:spacing w:after="200"/>
      </w:pPr>
      <w:r>
        <w:br w:type="page"/>
      </w:r>
    </w:p>
    <w:p w14:paraId="53DDA732" w14:textId="77777777" w:rsidR="00CF3DEC" w:rsidRDefault="00CF3DEC" w:rsidP="00CF3DEC">
      <w:pPr>
        <w:ind w:left="720"/>
      </w:pPr>
    </w:p>
    <w:p w14:paraId="6B584A23" w14:textId="138441D1" w:rsidR="00CF3DEC" w:rsidRPr="000A4FFD" w:rsidRDefault="00CF3DEC" w:rsidP="00CF3DEC">
      <w:pPr>
        <w:ind w:left="720"/>
      </w:pPr>
      <w:r w:rsidRPr="000A4FFD">
        <w:t>3. Revisión de Impedimentos</w:t>
      </w:r>
    </w:p>
    <w:p w14:paraId="352107AB" w14:textId="77777777" w:rsidR="00CF3DEC" w:rsidRPr="000A4FFD" w:rsidRDefault="00CF3DEC" w:rsidP="00CF3DEC">
      <w:pPr>
        <w:ind w:left="720"/>
      </w:pPr>
      <w:r w:rsidRPr="000A4FFD">
        <w:t>Listado de impedimentos mencionados:</w:t>
      </w:r>
    </w:p>
    <w:p w14:paraId="4F2FF4C6" w14:textId="77777777" w:rsidR="00CF3DEC" w:rsidRPr="000A4FFD" w:rsidRDefault="00CF3DEC" w:rsidP="00CF3DEC">
      <w:pPr>
        <w:ind w:left="720"/>
      </w:pPr>
      <w:r w:rsidRPr="000A4FFD">
        <w:t>Impedimento 1: ##</w:t>
      </w:r>
    </w:p>
    <w:p w14:paraId="7DCE3EF8" w14:textId="77777777" w:rsidR="00CF3DEC" w:rsidRPr="000A4FFD" w:rsidRDefault="00CF3DEC" w:rsidP="00CF3DEC">
      <w:pPr>
        <w:ind w:left="720"/>
      </w:pPr>
      <w:r w:rsidRPr="000A4FFD">
        <w:t>Acciones asignadas para resolverlos:</w:t>
      </w:r>
    </w:p>
    <w:p w14:paraId="6C52B7A3" w14:textId="77777777" w:rsidR="00CF3DEC" w:rsidRPr="000A4FFD" w:rsidRDefault="00CF3DEC" w:rsidP="00CF3DEC">
      <w:pPr>
        <w:ind w:left="720"/>
      </w:pPr>
      <w:r w:rsidRPr="000A4FFD">
        <w:t>Responsable: ##</w:t>
      </w:r>
    </w:p>
    <w:p w14:paraId="3C5BD8AF" w14:textId="77777777" w:rsidR="00CF3DEC" w:rsidRPr="000A4FFD" w:rsidRDefault="00CF3DEC" w:rsidP="00CF3DEC">
      <w:pPr>
        <w:ind w:left="720"/>
      </w:pPr>
      <w:r w:rsidRPr="000A4FFD">
        <w:t>Plazo estimado: ##</w:t>
      </w:r>
    </w:p>
    <w:p w14:paraId="2A947DC7" w14:textId="77777777" w:rsidR="00CF3DEC" w:rsidRPr="000A4FFD" w:rsidRDefault="00000000" w:rsidP="00CF3DEC">
      <w:pPr>
        <w:ind w:left="720"/>
      </w:pPr>
      <w:r>
        <w:rPr>
          <w:noProof/>
        </w:rPr>
        <w:pict w14:anchorId="574F3FC2">
          <v:rect id="_x0000_i1028" alt="" style="width:425.2pt;height:.05pt;mso-width-percent:0;mso-height-percent:0;mso-width-percent:0;mso-height-percent:0" o:hralign="center" o:hrstd="t" o:hr="t" fillcolor="#a0a0a0" stroked="f"/>
        </w:pict>
      </w:r>
    </w:p>
    <w:p w14:paraId="1DAA0AB8" w14:textId="77777777" w:rsidR="00CF3DEC" w:rsidRPr="000A4FFD" w:rsidRDefault="00CF3DEC" w:rsidP="00CF3DEC">
      <w:pPr>
        <w:ind w:left="720"/>
      </w:pPr>
      <w:r w:rsidRPr="000A4FFD">
        <w:t>4. Recordatorios y Anuncios</w:t>
      </w:r>
    </w:p>
    <w:p w14:paraId="1F69FD01" w14:textId="77777777" w:rsidR="00CF3DEC" w:rsidRPr="000A4FFD" w:rsidRDefault="00CF3DEC" w:rsidP="00CF3DEC">
      <w:pPr>
        <w:ind w:left="720"/>
      </w:pPr>
      <w:r w:rsidRPr="000A4FFD">
        <w:t>Próximos eventos o reuniones:</w:t>
      </w:r>
    </w:p>
    <w:p w14:paraId="401BBFC4" w14:textId="77777777" w:rsidR="00CF3DEC" w:rsidRPr="000A4FFD" w:rsidRDefault="00CF3DEC" w:rsidP="00CF3DEC">
      <w:pPr>
        <w:ind w:left="720"/>
      </w:pPr>
      <w:r w:rsidRPr="000A4FFD">
        <w:t>##</w:t>
      </w:r>
    </w:p>
    <w:p w14:paraId="0398A915" w14:textId="77777777" w:rsidR="00CF3DEC" w:rsidRPr="000A4FFD" w:rsidRDefault="00CF3DEC" w:rsidP="00CF3DEC">
      <w:pPr>
        <w:ind w:left="720"/>
      </w:pPr>
      <w:r w:rsidRPr="000A4FFD">
        <w:t>Actualización sobre la meta del sprint o elementos críticos del backlog:</w:t>
      </w:r>
    </w:p>
    <w:p w14:paraId="129B4D2B" w14:textId="77777777" w:rsidR="00CF3DEC" w:rsidRPr="000A4FFD" w:rsidRDefault="00CF3DEC" w:rsidP="00CF3DEC">
      <w:pPr>
        <w:ind w:left="720"/>
      </w:pPr>
      <w:r w:rsidRPr="000A4FFD">
        <w:t>##</w:t>
      </w:r>
    </w:p>
    <w:p w14:paraId="6AEC297C" w14:textId="77777777" w:rsidR="00CF3DEC" w:rsidRPr="000A4FFD" w:rsidRDefault="00000000" w:rsidP="00CF3DEC">
      <w:pPr>
        <w:ind w:left="720"/>
      </w:pPr>
      <w:r>
        <w:rPr>
          <w:noProof/>
        </w:rPr>
        <w:pict w14:anchorId="164DD430">
          <v:rect id="_x0000_i1029" alt="" style="width:425.2pt;height:.05pt;mso-width-percent:0;mso-height-percent:0;mso-width-percent:0;mso-height-percent:0" o:hralign="center" o:hrstd="t" o:hr="t" fillcolor="#a0a0a0" stroked="f"/>
        </w:pict>
      </w:r>
    </w:p>
    <w:p w14:paraId="0100631A" w14:textId="77777777" w:rsidR="00CF3DEC" w:rsidRPr="000A4FFD" w:rsidRDefault="00CF3DEC" w:rsidP="00CF3DEC">
      <w:pPr>
        <w:ind w:left="720"/>
      </w:pPr>
      <w:r w:rsidRPr="000A4FFD">
        <w:t>5. Cierre</w:t>
      </w:r>
    </w:p>
    <w:p w14:paraId="6F5F8C77" w14:textId="77777777" w:rsidR="00CF3DEC" w:rsidRDefault="00CF3DEC" w:rsidP="00CF3DEC">
      <w:pPr>
        <w:ind w:left="720"/>
      </w:pPr>
      <w:r w:rsidRPr="000A4FFD">
        <w:t>Resumen rápido:</w:t>
      </w:r>
      <w:r>
        <w:t xml:space="preserve"> </w:t>
      </w:r>
    </w:p>
    <w:p w14:paraId="35100E18" w14:textId="2DA6B44C" w:rsidR="00CF3DEC" w:rsidRDefault="00CF3DEC" w:rsidP="00CF3DEC">
      <w:pPr>
        <w:ind w:left="720"/>
      </w:pPr>
      <w:r>
        <w:t>##</w:t>
      </w:r>
    </w:p>
    <w:p w14:paraId="54FA2F4A" w14:textId="1CF50D17" w:rsidR="00164B10" w:rsidRDefault="00164B10" w:rsidP="00CF3DEC">
      <w:r>
        <w:tab/>
      </w:r>
    </w:p>
    <w:p w14:paraId="519128BE" w14:textId="77777777" w:rsidR="00CF3DEC" w:rsidRDefault="00CF3DEC" w:rsidP="00CF3DEC"/>
    <w:p w14:paraId="2C77D872" w14:textId="5B4C7947" w:rsidR="00CF3DEC" w:rsidRDefault="00CF3DEC" w:rsidP="00CF3DEC">
      <w:pPr>
        <w:rPr>
          <w:rFonts w:ascii="Arial" w:hAnsi="Arial"/>
        </w:rPr>
      </w:pPr>
      <w:bookmarkStart w:id="7" w:name="_Toc191319934"/>
      <w:r w:rsidRPr="00CC25AA">
        <w:rPr>
          <w:rStyle w:val="Ttulo2Car"/>
          <w:rFonts w:eastAsiaTheme="minorEastAsia"/>
        </w:rPr>
        <w:t>Asignación de Roles</w:t>
      </w:r>
      <w:bookmarkEnd w:id="7"/>
      <w:r w:rsidRPr="00ED44C4">
        <w:rPr>
          <w:rFonts w:ascii="Arial" w:hAnsi="Arial"/>
        </w:rPr>
        <w:br/>
        <w:t>Desde el inicio del proyecto, hemos distribuido los roles entre los miembros del equipo, asegurando que cada uno tenga responsabilidades claras y definidas. Esta distribución ha permitido optimizar el trabajo y evitar redundancias.</w:t>
      </w:r>
    </w:p>
    <w:p w14:paraId="4C62DBBB" w14:textId="77777777" w:rsidR="00CC25AA" w:rsidRDefault="00CC25AA" w:rsidP="00CF3DEC">
      <w:pPr>
        <w:rPr>
          <w:rFonts w:ascii="Arial" w:hAnsi="Arial"/>
        </w:rPr>
      </w:pPr>
    </w:p>
    <w:p w14:paraId="747C2D56" w14:textId="53C889B4" w:rsidR="00CC25AA" w:rsidRPr="00ED44C4" w:rsidRDefault="00CC25AA" w:rsidP="00CC25AA">
      <w:pPr>
        <w:rPr>
          <w:rFonts w:ascii="Arial" w:hAnsi="Arial"/>
        </w:rPr>
      </w:pPr>
      <w:bookmarkStart w:id="8" w:name="_Toc191319935"/>
      <w:r w:rsidRPr="00CC25AA">
        <w:rPr>
          <w:rStyle w:val="Ttulo2Car"/>
          <w:rFonts w:eastAsiaTheme="minorEastAsia"/>
        </w:rPr>
        <w:t>Uso de Trello</w:t>
      </w:r>
      <w:bookmarkEnd w:id="8"/>
      <w:r w:rsidRPr="00ED44C4">
        <w:rPr>
          <w:rFonts w:ascii="Arial" w:hAnsi="Arial"/>
        </w:rPr>
        <w:br/>
        <w:t>Para organizar y visualizar nuestras tareas, hemos utilizado Trello como herramienta de gestión de proyectos. En nuestro tablero de Trello hemos incluido:</w:t>
      </w:r>
    </w:p>
    <w:p w14:paraId="5AE42271" w14:textId="77777777" w:rsidR="00CC25AA" w:rsidRPr="00ED44C4" w:rsidRDefault="00CC25AA" w:rsidP="00CC25AA">
      <w:pPr>
        <w:numPr>
          <w:ilvl w:val="0"/>
          <w:numId w:val="15"/>
        </w:numPr>
        <w:suppressAutoHyphens/>
        <w:autoSpaceDN w:val="0"/>
        <w:spacing w:line="240" w:lineRule="auto"/>
        <w:rPr>
          <w:rFonts w:ascii="Arial" w:hAnsi="Arial"/>
        </w:rPr>
      </w:pPr>
      <w:r w:rsidRPr="00ED44C4">
        <w:rPr>
          <w:rFonts w:ascii="Arial" w:hAnsi="Arial"/>
        </w:rPr>
        <w:t>Lista de actividades a realizar.</w:t>
      </w:r>
    </w:p>
    <w:p w14:paraId="7D0A3FF5" w14:textId="77777777" w:rsidR="00CC25AA" w:rsidRPr="00ED44C4" w:rsidRDefault="00CC25AA" w:rsidP="00CC25AA">
      <w:pPr>
        <w:numPr>
          <w:ilvl w:val="0"/>
          <w:numId w:val="15"/>
        </w:numPr>
        <w:suppressAutoHyphens/>
        <w:autoSpaceDN w:val="0"/>
        <w:spacing w:line="240" w:lineRule="auto"/>
        <w:rPr>
          <w:rFonts w:ascii="Arial" w:hAnsi="Arial"/>
        </w:rPr>
      </w:pPr>
      <w:r w:rsidRPr="00ED44C4">
        <w:rPr>
          <w:rFonts w:ascii="Arial" w:hAnsi="Arial"/>
        </w:rPr>
        <w:t>Asignación de cada tarea a un integrante del equipo.</w:t>
      </w:r>
    </w:p>
    <w:p w14:paraId="0D44A453" w14:textId="77777777" w:rsidR="00CC25AA" w:rsidRPr="00ED44C4" w:rsidRDefault="00CC25AA" w:rsidP="00CC25AA">
      <w:pPr>
        <w:numPr>
          <w:ilvl w:val="0"/>
          <w:numId w:val="15"/>
        </w:numPr>
        <w:suppressAutoHyphens/>
        <w:autoSpaceDN w:val="0"/>
        <w:spacing w:line="240" w:lineRule="auto"/>
        <w:rPr>
          <w:rFonts w:ascii="Arial" w:hAnsi="Arial"/>
        </w:rPr>
      </w:pPr>
      <w:r w:rsidRPr="00ED44C4">
        <w:rPr>
          <w:rFonts w:ascii="Arial" w:hAnsi="Arial"/>
        </w:rPr>
        <w:t>Plazos estimados para cada actividad.</w:t>
      </w:r>
    </w:p>
    <w:p w14:paraId="1D60C39E" w14:textId="77777777" w:rsidR="00CC25AA" w:rsidRPr="00ED44C4" w:rsidRDefault="00CC25AA" w:rsidP="00CC25AA">
      <w:pPr>
        <w:numPr>
          <w:ilvl w:val="0"/>
          <w:numId w:val="15"/>
        </w:numPr>
        <w:suppressAutoHyphens/>
        <w:autoSpaceDN w:val="0"/>
        <w:spacing w:line="240" w:lineRule="auto"/>
        <w:rPr>
          <w:rFonts w:ascii="Arial" w:hAnsi="Arial"/>
        </w:rPr>
      </w:pPr>
      <w:r w:rsidRPr="00ED44C4">
        <w:rPr>
          <w:rFonts w:ascii="Arial" w:hAnsi="Arial"/>
        </w:rPr>
        <w:t>Seguimiento del estado de cada tarea (pendiente, en proceso, completada).</w:t>
      </w:r>
    </w:p>
    <w:p w14:paraId="2BA81AA0" w14:textId="77777777" w:rsidR="00CC25AA" w:rsidRDefault="00CC25AA" w:rsidP="00CC25AA">
      <w:pPr>
        <w:rPr>
          <w:rFonts w:ascii="Arial" w:hAnsi="Arial"/>
        </w:rPr>
      </w:pPr>
      <w:r w:rsidRPr="00ED44C4">
        <w:rPr>
          <w:rFonts w:ascii="Arial" w:hAnsi="Arial"/>
        </w:rPr>
        <w:t>Esta organización nos ha permitido trabajar de manera estructurada, asegurando que todas las tareas sean ejecutadas dentro del tiempo establecido y que el proyecto avance de manera ordenada y eficiente.</w:t>
      </w:r>
      <w:r w:rsidRPr="00ED44C4">
        <w:rPr>
          <w:rFonts w:ascii="Arial" w:hAnsi="Arial"/>
        </w:rPr>
        <w:br/>
      </w:r>
    </w:p>
    <w:p w14:paraId="36F067F5" w14:textId="77777777" w:rsidR="00CC25AA" w:rsidRDefault="00CC25AA">
      <w:pPr>
        <w:spacing w:after="200"/>
        <w:rPr>
          <w:rFonts w:ascii="Arial" w:hAnsi="Arial"/>
        </w:rPr>
      </w:pPr>
      <w:r>
        <w:rPr>
          <w:rFonts w:ascii="Arial" w:hAnsi="Arial"/>
        </w:rPr>
        <w:br w:type="page"/>
      </w:r>
    </w:p>
    <w:p w14:paraId="243D5878" w14:textId="6B124510" w:rsidR="00CC25AA" w:rsidRPr="00ED44C4" w:rsidRDefault="00CC25AA" w:rsidP="00CC25AA">
      <w:pPr>
        <w:rPr>
          <w:rFonts w:ascii="Arial" w:hAnsi="Arial"/>
        </w:rPr>
      </w:pPr>
      <w:r w:rsidRPr="00ED44C4">
        <w:rPr>
          <w:rFonts w:ascii="Arial" w:hAnsi="Arial"/>
        </w:rPr>
        <w:lastRenderedPageBreak/>
        <w:br/>
        <w:t>Tablero de Trello:</w:t>
      </w:r>
      <w:r w:rsidRPr="00ED44C4">
        <w:rPr>
          <w:rFonts w:ascii="Arial" w:hAnsi="Arial"/>
        </w:rPr>
        <w:br/>
      </w:r>
    </w:p>
    <w:p w14:paraId="65226B53" w14:textId="5CC704CB" w:rsidR="00CC25AA" w:rsidRDefault="00CC25AA" w:rsidP="00CF3DEC">
      <w:pPr>
        <w:rPr>
          <w:rFonts w:ascii="Arial" w:hAnsi="Arial"/>
        </w:rPr>
      </w:pPr>
      <w:r w:rsidRPr="00ED44C4">
        <w:rPr>
          <w:rFonts w:ascii="Arial" w:hAnsi="Arial"/>
          <w:noProof/>
        </w:rPr>
        <w:drawing>
          <wp:inline distT="0" distB="0" distL="0" distR="0" wp14:anchorId="0718022A" wp14:editId="3F17BF8D">
            <wp:extent cx="5400040" cy="2946400"/>
            <wp:effectExtent l="0" t="0" r="0" b="0"/>
            <wp:docPr id="3551401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40129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CF80" w14:textId="77777777" w:rsidR="00CC25AA" w:rsidRDefault="00CC25AA" w:rsidP="00CF3DEC">
      <w:pPr>
        <w:rPr>
          <w:rFonts w:ascii="Arial" w:hAnsi="Arial"/>
        </w:rPr>
      </w:pPr>
    </w:p>
    <w:p w14:paraId="206825F0" w14:textId="72C0D888" w:rsidR="00CC25AA" w:rsidRPr="00ED44C4" w:rsidRDefault="00CC25AA" w:rsidP="00CC25AA">
      <w:pPr>
        <w:pStyle w:val="Ttulo1"/>
      </w:pPr>
      <w:bookmarkStart w:id="9" w:name="_Toc191319936"/>
      <w:r w:rsidRPr="00ED44C4">
        <w:t>Tecnologías utilizadas</w:t>
      </w:r>
      <w:bookmarkEnd w:id="9"/>
    </w:p>
    <w:p w14:paraId="56843A4F" w14:textId="77777777" w:rsidR="00CC25AA" w:rsidRPr="00ED44C4" w:rsidRDefault="00CC25AA" w:rsidP="00CC25AA">
      <w:pPr>
        <w:rPr>
          <w:rFonts w:ascii="Arial" w:hAnsi="Arial"/>
        </w:rPr>
      </w:pPr>
    </w:p>
    <w:p w14:paraId="29BDC589" w14:textId="77777777" w:rsidR="00CC25AA" w:rsidRDefault="00CC25AA" w:rsidP="00CC25AA">
      <w:pPr>
        <w:jc w:val="both"/>
        <w:rPr>
          <w:rFonts w:ascii="Arial" w:hAnsi="Arial"/>
        </w:rPr>
      </w:pPr>
      <w:r w:rsidRPr="00ED44C4">
        <w:rPr>
          <w:rFonts w:ascii="Arial" w:hAnsi="Arial"/>
        </w:rPr>
        <w:t>Para el desarrollo de la página web de la clínica de estética, hemos utilizado diversas tecnologías que nos han permitido crear una plataforma funcional, segura y de fácil mantenimiento. A continuación, detallamos cada una de ellas y su propósito dentro del proyecto:</w:t>
      </w:r>
    </w:p>
    <w:p w14:paraId="37269661" w14:textId="77777777" w:rsidR="00CC25AA" w:rsidRPr="00ED44C4" w:rsidRDefault="00CC25AA" w:rsidP="00CC25AA">
      <w:pPr>
        <w:rPr>
          <w:rFonts w:ascii="Arial" w:hAnsi="Arial"/>
        </w:rPr>
      </w:pPr>
    </w:p>
    <w:p w14:paraId="704FF4A1" w14:textId="77777777" w:rsidR="00CC25AA" w:rsidRPr="00ED44C4" w:rsidRDefault="00CC25AA" w:rsidP="00CC25AA">
      <w:pPr>
        <w:numPr>
          <w:ilvl w:val="0"/>
          <w:numId w:val="16"/>
        </w:numPr>
        <w:suppressAutoHyphens/>
        <w:autoSpaceDN w:val="0"/>
        <w:spacing w:line="240" w:lineRule="auto"/>
        <w:jc w:val="both"/>
        <w:rPr>
          <w:rFonts w:ascii="Arial" w:hAnsi="Arial"/>
        </w:rPr>
      </w:pPr>
      <w:r w:rsidRPr="00ED44C4">
        <w:rPr>
          <w:rFonts w:ascii="Arial" w:hAnsi="Arial"/>
          <w:b/>
          <w:bCs/>
        </w:rPr>
        <w:t>Angular</w:t>
      </w:r>
      <w:r w:rsidRPr="00ED44C4">
        <w:rPr>
          <w:rFonts w:ascii="Arial" w:hAnsi="Arial"/>
        </w:rPr>
        <w:t xml:space="preserve">: Es un </w:t>
      </w:r>
      <w:proofErr w:type="spellStart"/>
      <w:r w:rsidRPr="00ED44C4">
        <w:rPr>
          <w:rFonts w:ascii="Arial" w:hAnsi="Arial"/>
        </w:rPr>
        <w:t>framework</w:t>
      </w:r>
      <w:proofErr w:type="spellEnd"/>
      <w:r w:rsidRPr="00ED44C4">
        <w:rPr>
          <w:rFonts w:ascii="Arial" w:hAnsi="Arial"/>
        </w:rPr>
        <w:t xml:space="preserve"> de JavaScript que nos ha permitido desarrollar un </w:t>
      </w:r>
      <w:proofErr w:type="spellStart"/>
      <w:r w:rsidRPr="00ED44C4">
        <w:rPr>
          <w:rFonts w:ascii="Arial" w:hAnsi="Arial"/>
        </w:rPr>
        <w:t>frontend</w:t>
      </w:r>
      <w:proofErr w:type="spellEnd"/>
      <w:r w:rsidRPr="00ED44C4">
        <w:rPr>
          <w:rFonts w:ascii="Arial" w:hAnsi="Arial"/>
        </w:rPr>
        <w:t xml:space="preserve"> dinámico y modular. Gracias a Angular, la web ofrece una navegación fluida, carga rápida de contenido y una interfaz intuitiva para los usuarios. Además, su arquitectura basada en componentes facilita el mantenimiento y la escalabilidad del proyecto.</w:t>
      </w:r>
    </w:p>
    <w:p w14:paraId="4668B8DA" w14:textId="5DBB4BEB" w:rsidR="00CC25AA" w:rsidRDefault="00CC25AA">
      <w:pPr>
        <w:spacing w:after="200"/>
        <w:rPr>
          <w:rFonts w:ascii="Arial" w:hAnsi="Arial"/>
        </w:rPr>
      </w:pPr>
      <w:r>
        <w:rPr>
          <w:rFonts w:ascii="Arial" w:hAnsi="Arial"/>
        </w:rPr>
        <w:br w:type="page"/>
      </w:r>
    </w:p>
    <w:p w14:paraId="755C5EE5" w14:textId="77777777" w:rsidR="00CC25AA" w:rsidRDefault="00CC25AA" w:rsidP="00CC25AA">
      <w:pPr>
        <w:rPr>
          <w:rFonts w:ascii="Arial" w:hAnsi="Arial"/>
        </w:rPr>
      </w:pPr>
    </w:p>
    <w:p w14:paraId="3627CA47" w14:textId="77777777" w:rsidR="00CC25AA" w:rsidRPr="00ED44C4" w:rsidRDefault="00CC25AA" w:rsidP="00CC25AA">
      <w:pPr>
        <w:rPr>
          <w:rFonts w:ascii="Arial" w:hAnsi="Arial"/>
        </w:rPr>
      </w:pPr>
    </w:p>
    <w:p w14:paraId="3A88607B" w14:textId="77777777" w:rsidR="00CC25AA" w:rsidRDefault="00CC25AA" w:rsidP="00CC25AA">
      <w:pPr>
        <w:ind w:left="720"/>
        <w:rPr>
          <w:rFonts w:ascii="Arial" w:hAnsi="Arial"/>
        </w:rPr>
      </w:pPr>
      <w:r w:rsidRPr="00ED44C4">
        <w:rPr>
          <w:rFonts w:ascii="Arial" w:hAnsi="Arial"/>
        </w:rPr>
        <w:fldChar w:fldCharType="begin"/>
      </w:r>
      <w:r w:rsidRPr="00ED44C4">
        <w:rPr>
          <w:rFonts w:ascii="Arial" w:hAnsi="Arial"/>
        </w:rPr>
        <w:instrText xml:space="preserve"> INCLUDEPICTURE "https://nautalis.net/extras/imagenes/2023/nautalis.es.vKUsfNybwu32XPJYmk8fjRCe6lUAURnxrqWmDDjb5PBvXSxcfs.png" \* MERGEFORMATINET </w:instrText>
      </w:r>
      <w:r w:rsidRPr="00ED44C4">
        <w:rPr>
          <w:rFonts w:ascii="Arial" w:hAnsi="Arial"/>
        </w:rPr>
        <w:fldChar w:fldCharType="separate"/>
      </w:r>
      <w:r w:rsidRPr="00ED44C4">
        <w:rPr>
          <w:rFonts w:ascii="Arial" w:hAnsi="Arial"/>
          <w:noProof/>
        </w:rPr>
        <w:drawing>
          <wp:inline distT="0" distB="0" distL="0" distR="0" wp14:anchorId="10A3A6AA" wp14:editId="713D6F9E">
            <wp:extent cx="1585609" cy="1225192"/>
            <wp:effectExtent l="0" t="0" r="0" b="0"/>
            <wp:docPr id="1974953902" name="Imagen 1" descr="NAUTALIS - Paginas web en Sevilla- HTML y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UTALIS - Paginas web en Sevilla- HTML y CS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215" cy="123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4C4">
        <w:rPr>
          <w:rFonts w:ascii="Arial" w:hAnsi="Arial"/>
        </w:rPr>
        <w:fldChar w:fldCharType="end"/>
      </w:r>
    </w:p>
    <w:p w14:paraId="14B7CDAE" w14:textId="77777777" w:rsidR="00CC25AA" w:rsidRPr="00ED44C4" w:rsidRDefault="00CC25AA" w:rsidP="00CC25AA">
      <w:pPr>
        <w:ind w:left="720"/>
        <w:rPr>
          <w:rFonts w:ascii="Arial" w:hAnsi="Arial"/>
        </w:rPr>
      </w:pPr>
    </w:p>
    <w:p w14:paraId="1CEA2DFF" w14:textId="77777777" w:rsidR="00CC25AA" w:rsidRPr="00ED44C4" w:rsidRDefault="00CC25AA" w:rsidP="00CC25AA">
      <w:pPr>
        <w:numPr>
          <w:ilvl w:val="0"/>
          <w:numId w:val="16"/>
        </w:numPr>
        <w:suppressAutoHyphens/>
        <w:autoSpaceDN w:val="0"/>
        <w:spacing w:line="240" w:lineRule="auto"/>
        <w:jc w:val="both"/>
        <w:rPr>
          <w:rFonts w:ascii="Arial" w:hAnsi="Arial"/>
        </w:rPr>
      </w:pPr>
      <w:r w:rsidRPr="00ED44C4">
        <w:rPr>
          <w:rFonts w:ascii="Arial" w:hAnsi="Arial"/>
          <w:b/>
          <w:bCs/>
        </w:rPr>
        <w:t>HTML y CSS</w:t>
      </w:r>
      <w:r w:rsidRPr="00ED44C4">
        <w:rPr>
          <w:rFonts w:ascii="Arial" w:hAnsi="Arial"/>
        </w:rPr>
        <w:t>: Son los lenguajes básicos utilizados para la estructura y el diseño del sitio web. HTML se ha encargado de definir los elementos y su organización, mientras que CSS ha permitido aplicar estilos, colores y formatos para mejorar la apariencia visual de la página.</w:t>
      </w:r>
    </w:p>
    <w:p w14:paraId="5EF344E9" w14:textId="77777777" w:rsidR="00CC25AA" w:rsidRPr="00ED44C4" w:rsidRDefault="00CC25AA" w:rsidP="00CC25AA">
      <w:pPr>
        <w:ind w:left="720"/>
        <w:rPr>
          <w:rFonts w:ascii="Arial" w:hAnsi="Arial"/>
          <w:b/>
          <w:bCs/>
        </w:rPr>
      </w:pPr>
    </w:p>
    <w:p w14:paraId="35A77E1B" w14:textId="77777777" w:rsidR="00CC25AA" w:rsidRPr="00ED44C4" w:rsidRDefault="00CC25AA" w:rsidP="00CC25AA">
      <w:pPr>
        <w:ind w:left="720"/>
        <w:rPr>
          <w:rFonts w:ascii="Arial" w:hAnsi="Arial"/>
        </w:rPr>
      </w:pPr>
      <w:r w:rsidRPr="00ED44C4">
        <w:rPr>
          <w:rFonts w:ascii="Arial" w:hAnsi="Arial"/>
        </w:rPr>
        <w:fldChar w:fldCharType="begin"/>
      </w:r>
      <w:r w:rsidRPr="00ED44C4">
        <w:rPr>
          <w:rFonts w:ascii="Arial" w:hAnsi="Arial"/>
        </w:rPr>
        <w:instrText xml:space="preserve"> INCLUDEPICTURE "https://upload.wikimedia.org/wikipedia/commons/thumb/b/b2/Bootstrap_logo.svg/1200px-Bootstrap_logo.svg.png" \* MERGEFORMATINET </w:instrText>
      </w:r>
      <w:r w:rsidRPr="00ED44C4">
        <w:rPr>
          <w:rFonts w:ascii="Arial" w:hAnsi="Arial"/>
        </w:rPr>
        <w:fldChar w:fldCharType="separate"/>
      </w:r>
      <w:r w:rsidRPr="00ED44C4">
        <w:rPr>
          <w:rFonts w:ascii="Arial" w:hAnsi="Arial"/>
          <w:noProof/>
        </w:rPr>
        <w:drawing>
          <wp:inline distT="0" distB="0" distL="0" distR="0" wp14:anchorId="5CEFFE04" wp14:editId="7DF0BA30">
            <wp:extent cx="1507787" cy="1202826"/>
            <wp:effectExtent l="0" t="0" r="3810" b="3810"/>
            <wp:docPr id="826065999" name="Imagen 2" descr="Bootstrap (framework)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ootstrap (framework)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104" cy="123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4C4">
        <w:rPr>
          <w:rFonts w:ascii="Arial" w:hAnsi="Arial"/>
        </w:rPr>
        <w:fldChar w:fldCharType="end"/>
      </w:r>
    </w:p>
    <w:p w14:paraId="759D9504" w14:textId="77777777" w:rsidR="00CC25AA" w:rsidRPr="00ED44C4" w:rsidRDefault="00CC25AA" w:rsidP="00CC25AA">
      <w:pPr>
        <w:ind w:left="720"/>
        <w:rPr>
          <w:rFonts w:ascii="Arial" w:hAnsi="Arial"/>
        </w:rPr>
      </w:pPr>
    </w:p>
    <w:p w14:paraId="396AB809" w14:textId="77777777" w:rsidR="00CC25AA" w:rsidRPr="00ED44C4" w:rsidRDefault="00CC25AA" w:rsidP="00CC25AA">
      <w:pPr>
        <w:numPr>
          <w:ilvl w:val="0"/>
          <w:numId w:val="16"/>
        </w:numPr>
        <w:suppressAutoHyphens/>
        <w:autoSpaceDN w:val="0"/>
        <w:spacing w:line="240" w:lineRule="auto"/>
        <w:jc w:val="both"/>
        <w:rPr>
          <w:rFonts w:ascii="Arial" w:hAnsi="Arial"/>
        </w:rPr>
      </w:pPr>
      <w:r w:rsidRPr="00ED44C4">
        <w:rPr>
          <w:rFonts w:ascii="Arial" w:hAnsi="Arial"/>
          <w:b/>
          <w:bCs/>
        </w:rPr>
        <w:t>Bootstrap</w:t>
      </w:r>
      <w:r w:rsidRPr="00ED44C4">
        <w:rPr>
          <w:rFonts w:ascii="Arial" w:hAnsi="Arial"/>
        </w:rPr>
        <w:t xml:space="preserve">: Es un </w:t>
      </w:r>
      <w:proofErr w:type="spellStart"/>
      <w:r w:rsidRPr="00ED44C4">
        <w:rPr>
          <w:rFonts w:ascii="Arial" w:hAnsi="Arial"/>
        </w:rPr>
        <w:t>framework</w:t>
      </w:r>
      <w:proofErr w:type="spellEnd"/>
      <w:r w:rsidRPr="00ED44C4">
        <w:rPr>
          <w:rFonts w:ascii="Arial" w:hAnsi="Arial"/>
        </w:rPr>
        <w:t xml:space="preserve"> de CSS que hemos empleado para mejorar el diseño y hacerlo más responsivo. Gracias a Bootstrap, la web se adapta a distintos dispositivos, garantizando una buena experiencia de usuario tanto en computadoras como en teléfonos móviles y </w:t>
      </w:r>
      <w:proofErr w:type="spellStart"/>
      <w:r w:rsidRPr="00ED44C4">
        <w:rPr>
          <w:rFonts w:ascii="Arial" w:hAnsi="Arial"/>
        </w:rPr>
        <w:t>tablets</w:t>
      </w:r>
      <w:proofErr w:type="spellEnd"/>
      <w:r w:rsidRPr="00ED44C4">
        <w:rPr>
          <w:rFonts w:ascii="Arial" w:hAnsi="Arial"/>
        </w:rPr>
        <w:t>.</w:t>
      </w:r>
    </w:p>
    <w:p w14:paraId="4E22F53B" w14:textId="77777777" w:rsidR="00CC25AA" w:rsidRPr="00ED44C4" w:rsidRDefault="00CC25AA" w:rsidP="00CC25AA">
      <w:pPr>
        <w:rPr>
          <w:rFonts w:ascii="Arial" w:hAnsi="Arial"/>
        </w:rPr>
      </w:pPr>
    </w:p>
    <w:p w14:paraId="2E26A89C" w14:textId="77777777" w:rsidR="00CC25AA" w:rsidRPr="00ED44C4" w:rsidRDefault="00CC25AA" w:rsidP="00CC25AA">
      <w:pPr>
        <w:rPr>
          <w:rFonts w:ascii="Arial" w:hAnsi="Arial"/>
        </w:rPr>
      </w:pPr>
    </w:p>
    <w:p w14:paraId="1C1F29C9" w14:textId="77777777" w:rsidR="00CC25AA" w:rsidRPr="00ED44C4" w:rsidRDefault="00CC25AA" w:rsidP="00CC25AA">
      <w:pPr>
        <w:ind w:left="720"/>
        <w:rPr>
          <w:rFonts w:ascii="Arial" w:hAnsi="Arial"/>
        </w:rPr>
      </w:pPr>
      <w:r w:rsidRPr="00ED44C4">
        <w:rPr>
          <w:rFonts w:ascii="Arial" w:hAnsi="Arial"/>
        </w:rPr>
        <w:fldChar w:fldCharType="begin"/>
      </w:r>
      <w:r w:rsidRPr="00ED44C4">
        <w:rPr>
          <w:rFonts w:ascii="Arial" w:hAnsi="Arial"/>
        </w:rPr>
        <w:instrText xml:space="preserve"> INCLUDEPICTURE "https://www.rananegra.es/uploads/images/programacion-web-symfony.png" \* MERGEFORMATINET </w:instrText>
      </w:r>
      <w:r w:rsidRPr="00ED44C4">
        <w:rPr>
          <w:rFonts w:ascii="Arial" w:hAnsi="Arial"/>
        </w:rPr>
        <w:fldChar w:fldCharType="separate"/>
      </w:r>
      <w:r w:rsidRPr="00ED44C4">
        <w:rPr>
          <w:rFonts w:ascii="Arial" w:hAnsi="Arial"/>
          <w:noProof/>
        </w:rPr>
        <w:drawing>
          <wp:inline distT="0" distB="0" distL="0" distR="0" wp14:anchorId="1723C25E" wp14:editId="51E45E99">
            <wp:extent cx="2150145" cy="739302"/>
            <wp:effectExtent l="0" t="0" r="0" b="0"/>
            <wp:docPr id="1570841495" name="Imagen 3" descr="Programación web con Symfony, Symfony 2, Symfony 3, Symfony 4, Symfony 5 y  Symfony 6. Desarrollo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ogramación web con Symfony, Symfony 2, Symfony 3, Symfony 4, Symfony 5 y  Symfony 6. Desarrollo Web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373" cy="75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4C4">
        <w:rPr>
          <w:rFonts w:ascii="Arial" w:hAnsi="Arial"/>
        </w:rPr>
        <w:fldChar w:fldCharType="end"/>
      </w:r>
    </w:p>
    <w:p w14:paraId="7292D7F0" w14:textId="77777777" w:rsidR="00CC25AA" w:rsidRPr="00ED44C4" w:rsidRDefault="00CC25AA" w:rsidP="00CC25AA">
      <w:pPr>
        <w:ind w:left="720"/>
        <w:rPr>
          <w:rFonts w:ascii="Arial" w:hAnsi="Arial"/>
        </w:rPr>
      </w:pPr>
    </w:p>
    <w:p w14:paraId="0672FCD0" w14:textId="77777777" w:rsidR="00CC25AA" w:rsidRPr="00ED44C4" w:rsidRDefault="00CC25AA" w:rsidP="00CC25AA">
      <w:pPr>
        <w:numPr>
          <w:ilvl w:val="0"/>
          <w:numId w:val="16"/>
        </w:numPr>
        <w:suppressAutoHyphens/>
        <w:autoSpaceDN w:val="0"/>
        <w:spacing w:line="240" w:lineRule="auto"/>
        <w:jc w:val="both"/>
        <w:rPr>
          <w:rFonts w:ascii="Arial" w:hAnsi="Arial"/>
        </w:rPr>
      </w:pPr>
      <w:proofErr w:type="spellStart"/>
      <w:r w:rsidRPr="00ED44C4">
        <w:rPr>
          <w:rFonts w:ascii="Arial" w:hAnsi="Arial"/>
          <w:b/>
          <w:bCs/>
        </w:rPr>
        <w:t>Symfony</w:t>
      </w:r>
      <w:proofErr w:type="spellEnd"/>
      <w:r w:rsidRPr="00ED44C4">
        <w:rPr>
          <w:rFonts w:ascii="Arial" w:hAnsi="Arial"/>
        </w:rPr>
        <w:t xml:space="preserve">: Es el </w:t>
      </w:r>
      <w:proofErr w:type="spellStart"/>
      <w:r w:rsidRPr="00ED44C4">
        <w:rPr>
          <w:rFonts w:ascii="Arial" w:hAnsi="Arial"/>
        </w:rPr>
        <w:t>framework</w:t>
      </w:r>
      <w:proofErr w:type="spellEnd"/>
      <w:r w:rsidRPr="00ED44C4">
        <w:rPr>
          <w:rFonts w:ascii="Arial" w:hAnsi="Arial"/>
        </w:rPr>
        <w:t xml:space="preserve"> de PHP que hemos utilizado en el </w:t>
      </w:r>
      <w:proofErr w:type="spellStart"/>
      <w:r w:rsidRPr="00ED44C4">
        <w:rPr>
          <w:rFonts w:ascii="Arial" w:hAnsi="Arial"/>
        </w:rPr>
        <w:t>backend</w:t>
      </w:r>
      <w:proofErr w:type="spellEnd"/>
      <w:r w:rsidRPr="00ED44C4">
        <w:rPr>
          <w:rFonts w:ascii="Arial" w:hAnsi="Arial"/>
        </w:rPr>
        <w:t xml:space="preserve"> del proyecto. </w:t>
      </w:r>
      <w:proofErr w:type="spellStart"/>
      <w:r w:rsidRPr="00ED44C4">
        <w:rPr>
          <w:rFonts w:ascii="Arial" w:hAnsi="Arial"/>
        </w:rPr>
        <w:t>Symfony</w:t>
      </w:r>
      <w:proofErr w:type="spellEnd"/>
      <w:r w:rsidRPr="00ED44C4">
        <w:rPr>
          <w:rFonts w:ascii="Arial" w:hAnsi="Arial"/>
        </w:rPr>
        <w:t xml:space="preserve"> nos ha permitido gestionar la lógica de negocio, conectar con la base de datos y ofrecer una estructura organizada para el desarrollo de la aplicación. También ha facilitado la implementación de rutas, controladores y seguridad en la web.</w:t>
      </w:r>
    </w:p>
    <w:p w14:paraId="04597D53" w14:textId="6A5A4B99" w:rsidR="00CC25AA" w:rsidRDefault="00CC25AA">
      <w:pPr>
        <w:spacing w:after="200"/>
        <w:rPr>
          <w:rFonts w:ascii="Arial" w:hAnsi="Arial"/>
        </w:rPr>
      </w:pPr>
      <w:r>
        <w:rPr>
          <w:rFonts w:ascii="Arial" w:hAnsi="Arial"/>
        </w:rPr>
        <w:br w:type="page"/>
      </w:r>
    </w:p>
    <w:p w14:paraId="2513200C" w14:textId="77777777" w:rsidR="00CC25AA" w:rsidRPr="00ED44C4" w:rsidRDefault="00CC25AA" w:rsidP="00CC25AA">
      <w:pPr>
        <w:ind w:left="720"/>
        <w:rPr>
          <w:rFonts w:ascii="Arial" w:hAnsi="Arial"/>
        </w:rPr>
      </w:pPr>
    </w:p>
    <w:p w14:paraId="782990BF" w14:textId="77777777" w:rsidR="00CC25AA" w:rsidRPr="00ED44C4" w:rsidRDefault="00CC25AA" w:rsidP="00CC25AA">
      <w:pPr>
        <w:ind w:left="720"/>
        <w:rPr>
          <w:rFonts w:ascii="Arial" w:hAnsi="Arial"/>
        </w:rPr>
      </w:pPr>
      <w:r w:rsidRPr="00ED44C4">
        <w:rPr>
          <w:rFonts w:ascii="Arial" w:hAnsi="Arial"/>
        </w:rPr>
        <w:fldChar w:fldCharType="begin"/>
      </w:r>
      <w:r w:rsidRPr="00ED44C4">
        <w:rPr>
          <w:rFonts w:ascii="Arial" w:hAnsi="Arial"/>
        </w:rPr>
        <w:instrText xml:space="preserve"> INCLUDEPICTURE "https://nocodestartup.io/wp-content/uploads/2024/01/postman-nocode.webp" \* MERGEFORMATINET </w:instrText>
      </w:r>
      <w:r w:rsidRPr="00ED44C4">
        <w:rPr>
          <w:rFonts w:ascii="Arial" w:hAnsi="Arial"/>
        </w:rPr>
        <w:fldChar w:fldCharType="separate"/>
      </w:r>
      <w:r w:rsidRPr="00ED44C4">
        <w:rPr>
          <w:rFonts w:ascii="Arial" w:hAnsi="Arial"/>
          <w:noProof/>
        </w:rPr>
        <w:drawing>
          <wp:inline distT="0" distB="0" distL="0" distR="0" wp14:anchorId="410DF43D" wp14:editId="4F5FAE23">
            <wp:extent cx="1147864" cy="1147864"/>
            <wp:effectExtent l="0" t="0" r="0" b="0"/>
            <wp:docPr id="1629711512" name="Imagen 4" descr="Postman - Cómo administrar y probar API - Puesta en marcha sin 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stman - Cómo administrar y probar API - Puesta en marcha sin código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864" cy="114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4C4">
        <w:rPr>
          <w:rFonts w:ascii="Arial" w:hAnsi="Arial"/>
        </w:rPr>
        <w:fldChar w:fldCharType="end"/>
      </w:r>
    </w:p>
    <w:p w14:paraId="6DA2E70B" w14:textId="77777777" w:rsidR="00CC25AA" w:rsidRPr="00ED44C4" w:rsidRDefault="00CC25AA" w:rsidP="00CC25AA">
      <w:pPr>
        <w:ind w:left="720"/>
        <w:rPr>
          <w:rFonts w:ascii="Arial" w:hAnsi="Arial"/>
        </w:rPr>
      </w:pPr>
    </w:p>
    <w:p w14:paraId="1D869459" w14:textId="77777777" w:rsidR="00CC25AA" w:rsidRPr="00ED44C4" w:rsidRDefault="00CC25AA" w:rsidP="00CC25AA">
      <w:pPr>
        <w:numPr>
          <w:ilvl w:val="0"/>
          <w:numId w:val="16"/>
        </w:numPr>
        <w:suppressAutoHyphens/>
        <w:autoSpaceDN w:val="0"/>
        <w:spacing w:line="240" w:lineRule="auto"/>
        <w:jc w:val="both"/>
        <w:rPr>
          <w:rFonts w:ascii="Arial" w:hAnsi="Arial"/>
        </w:rPr>
      </w:pPr>
      <w:proofErr w:type="spellStart"/>
      <w:r w:rsidRPr="00ED44C4">
        <w:rPr>
          <w:rFonts w:ascii="Arial" w:hAnsi="Arial"/>
          <w:b/>
          <w:bCs/>
        </w:rPr>
        <w:t>Postman</w:t>
      </w:r>
      <w:proofErr w:type="spellEnd"/>
      <w:r w:rsidRPr="00ED44C4">
        <w:rPr>
          <w:rFonts w:ascii="Arial" w:hAnsi="Arial"/>
        </w:rPr>
        <w:t xml:space="preserve">: Es una herramienta que hemos utilizado para probar y validar la API de la aplicación. Con </w:t>
      </w:r>
      <w:proofErr w:type="spellStart"/>
      <w:r w:rsidRPr="00ED44C4">
        <w:rPr>
          <w:rFonts w:ascii="Arial" w:hAnsi="Arial"/>
        </w:rPr>
        <w:t>Postman</w:t>
      </w:r>
      <w:proofErr w:type="spellEnd"/>
      <w:r w:rsidRPr="00ED44C4">
        <w:rPr>
          <w:rFonts w:ascii="Arial" w:hAnsi="Arial"/>
        </w:rPr>
        <w:t xml:space="preserve">, hemos podido verificar el correcto funcionamiento de los </w:t>
      </w:r>
      <w:proofErr w:type="spellStart"/>
      <w:r w:rsidRPr="00ED44C4">
        <w:rPr>
          <w:rFonts w:ascii="Arial" w:hAnsi="Arial"/>
        </w:rPr>
        <w:t>endpoints</w:t>
      </w:r>
      <w:proofErr w:type="spellEnd"/>
      <w:r w:rsidRPr="00ED44C4">
        <w:rPr>
          <w:rFonts w:ascii="Arial" w:hAnsi="Arial"/>
        </w:rPr>
        <w:t xml:space="preserve">, asegurándonos de que las solicitudes de datos entre el </w:t>
      </w:r>
      <w:proofErr w:type="spellStart"/>
      <w:r w:rsidRPr="00ED44C4">
        <w:rPr>
          <w:rFonts w:ascii="Arial" w:hAnsi="Arial"/>
        </w:rPr>
        <w:t>frontend</w:t>
      </w:r>
      <w:proofErr w:type="spellEnd"/>
      <w:r w:rsidRPr="00ED44C4">
        <w:rPr>
          <w:rFonts w:ascii="Arial" w:hAnsi="Arial"/>
        </w:rPr>
        <w:t xml:space="preserve"> y el </w:t>
      </w:r>
      <w:proofErr w:type="spellStart"/>
      <w:r w:rsidRPr="00ED44C4">
        <w:rPr>
          <w:rFonts w:ascii="Arial" w:hAnsi="Arial"/>
        </w:rPr>
        <w:t>backend</w:t>
      </w:r>
      <w:proofErr w:type="spellEnd"/>
      <w:r w:rsidRPr="00ED44C4">
        <w:rPr>
          <w:rFonts w:ascii="Arial" w:hAnsi="Arial"/>
        </w:rPr>
        <w:t xml:space="preserve"> sean precisas y eficientes.</w:t>
      </w:r>
    </w:p>
    <w:p w14:paraId="4EF5DDD8" w14:textId="77777777" w:rsidR="00CC25AA" w:rsidRPr="00ED44C4" w:rsidRDefault="00CC25AA" w:rsidP="00CC25AA">
      <w:pPr>
        <w:rPr>
          <w:rFonts w:ascii="Arial" w:hAnsi="Arial"/>
        </w:rPr>
      </w:pPr>
    </w:p>
    <w:p w14:paraId="494C7432" w14:textId="77777777" w:rsidR="00CC25AA" w:rsidRPr="00ED44C4" w:rsidRDefault="00CC25AA" w:rsidP="00CC25AA">
      <w:pPr>
        <w:rPr>
          <w:rFonts w:ascii="Arial" w:hAnsi="Arial"/>
        </w:rPr>
      </w:pPr>
      <w:r w:rsidRPr="00ED44C4">
        <w:rPr>
          <w:rFonts w:ascii="Arial" w:hAnsi="Arial"/>
        </w:rPr>
        <w:fldChar w:fldCharType="begin"/>
      </w:r>
      <w:r w:rsidRPr="00ED44C4">
        <w:rPr>
          <w:rFonts w:ascii="Arial" w:hAnsi="Arial"/>
        </w:rPr>
        <w:instrText xml:space="preserve"> INCLUDEPICTURE "https://miro.medium.com/v2/resize:fit:1125/1*dDNpLKu_oTLzStsDTnkJ-g.png" \* MERGEFORMATINET </w:instrText>
      </w:r>
      <w:r w:rsidRPr="00ED44C4">
        <w:rPr>
          <w:rFonts w:ascii="Arial" w:hAnsi="Arial"/>
        </w:rPr>
        <w:fldChar w:fldCharType="separate"/>
      </w:r>
      <w:r w:rsidRPr="00ED44C4">
        <w:rPr>
          <w:rFonts w:ascii="Arial" w:hAnsi="Arial"/>
          <w:noProof/>
        </w:rPr>
        <w:drawing>
          <wp:inline distT="0" distB="0" distL="0" distR="0" wp14:anchorId="24A856B9" wp14:editId="6913C129">
            <wp:extent cx="3487257" cy="1293779"/>
            <wp:effectExtent l="0" t="0" r="0" b="0"/>
            <wp:docPr id="974002966" name="Imagen 5" descr="10 razones para usar Github. Navegando por internet encontré una… | by Jose  Jan Pierre Sanchez Manosalv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0 razones para usar Github. Navegando por internet encontré una… | by Jose  Jan Pierre Sanchez Manosalva | Medi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380" cy="130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4C4">
        <w:rPr>
          <w:rFonts w:ascii="Arial" w:hAnsi="Arial"/>
        </w:rPr>
        <w:fldChar w:fldCharType="end"/>
      </w:r>
    </w:p>
    <w:p w14:paraId="15127C02" w14:textId="77777777" w:rsidR="00CC25AA" w:rsidRPr="00ED44C4" w:rsidRDefault="00CC25AA" w:rsidP="00CC25AA">
      <w:pPr>
        <w:ind w:left="720"/>
        <w:rPr>
          <w:rFonts w:ascii="Arial" w:hAnsi="Arial"/>
        </w:rPr>
      </w:pPr>
    </w:p>
    <w:p w14:paraId="44A41CD7" w14:textId="13F9514C" w:rsidR="00CC25AA" w:rsidRDefault="00CC25AA" w:rsidP="00CC25AA">
      <w:pPr>
        <w:numPr>
          <w:ilvl w:val="0"/>
          <w:numId w:val="16"/>
        </w:numPr>
        <w:suppressAutoHyphens/>
        <w:autoSpaceDN w:val="0"/>
        <w:spacing w:line="240" w:lineRule="auto"/>
        <w:jc w:val="both"/>
        <w:rPr>
          <w:rFonts w:ascii="Arial" w:hAnsi="Arial"/>
        </w:rPr>
      </w:pPr>
      <w:r w:rsidRPr="00ED44C4">
        <w:rPr>
          <w:rFonts w:ascii="Arial" w:hAnsi="Arial"/>
          <w:b/>
          <w:bCs/>
        </w:rPr>
        <w:t>GitHub</w:t>
      </w:r>
      <w:r w:rsidRPr="00ED44C4">
        <w:rPr>
          <w:rFonts w:ascii="Arial" w:hAnsi="Arial"/>
        </w:rPr>
        <w:t>: Ha sido nuestra plataforma de control de versiones y colaboración en equipo. A través de GitHub, hemos gestionado el código del proyecto, manteniendo un historial de cambios y permitiendo que todos los miembros del equipo trabajen de forma organizada y sin conflictos.</w:t>
      </w:r>
    </w:p>
    <w:p w14:paraId="002D19E1" w14:textId="77777777" w:rsidR="00CC25AA" w:rsidRDefault="00CC25AA" w:rsidP="00CC25AA">
      <w:pPr>
        <w:suppressAutoHyphens/>
        <w:autoSpaceDN w:val="0"/>
        <w:spacing w:line="240" w:lineRule="auto"/>
        <w:ind w:left="360"/>
        <w:rPr>
          <w:rFonts w:ascii="Arial" w:hAnsi="Arial"/>
          <w:b/>
          <w:bCs/>
        </w:rPr>
      </w:pPr>
    </w:p>
    <w:p w14:paraId="73EE1872" w14:textId="102CC0E2" w:rsidR="00CC25AA" w:rsidRDefault="00CC25AA" w:rsidP="00CC25AA">
      <w:pPr>
        <w:pStyle w:val="Ttulo1"/>
      </w:pPr>
      <w:bookmarkStart w:id="10" w:name="_Toc191319937"/>
      <w:r w:rsidRPr="00ED44C4">
        <w:t>Análisis de Requisitos</w:t>
      </w:r>
      <w:bookmarkEnd w:id="10"/>
    </w:p>
    <w:p w14:paraId="76F6E3BE" w14:textId="77777777" w:rsidR="00CC25AA" w:rsidRDefault="00CC25AA" w:rsidP="00CC25AA"/>
    <w:p w14:paraId="3C870213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  <w:b/>
          <w:bCs/>
        </w:rPr>
        <w:t xml:space="preserve">1. Información general del negocio </w:t>
      </w:r>
    </w:p>
    <w:p w14:paraId="22676134" w14:textId="77777777" w:rsidR="00DE52B1" w:rsidRPr="00ED44C4" w:rsidRDefault="00DE52B1" w:rsidP="00DE52B1">
      <w:pPr>
        <w:numPr>
          <w:ilvl w:val="0"/>
          <w:numId w:val="17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¿Cuál es el nombre del gabinete de estética y cuál es su enfoque principal (tratamientos, productos, servicios, etc.)? </w:t>
      </w:r>
    </w:p>
    <w:p w14:paraId="7308DA9C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Nombre: Alicia Estética</w:t>
      </w:r>
    </w:p>
    <w:p w14:paraId="35B780E4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 xml:space="preserve">Productos: Servicios estéticos (laser, depilación, uñas, </w:t>
      </w:r>
      <w:proofErr w:type="spellStart"/>
      <w:r w:rsidRPr="00ED44C4">
        <w:rPr>
          <w:rFonts w:ascii="Arial" w:hAnsi="Arial"/>
        </w:rPr>
        <w:t>etc</w:t>
      </w:r>
      <w:proofErr w:type="spellEnd"/>
      <w:r w:rsidRPr="00ED44C4">
        <w:rPr>
          <w:rFonts w:ascii="Arial" w:hAnsi="Arial"/>
        </w:rPr>
        <w:t>)</w:t>
      </w:r>
    </w:p>
    <w:p w14:paraId="5BD88C29" w14:textId="77777777" w:rsidR="00DE52B1" w:rsidRPr="00ED44C4" w:rsidRDefault="00DE52B1" w:rsidP="00DE52B1">
      <w:pPr>
        <w:numPr>
          <w:ilvl w:val="0"/>
          <w:numId w:val="17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¿Cuántos empleados tienen y cuál es su rol en el negocio? </w:t>
      </w:r>
    </w:p>
    <w:p w14:paraId="1D85D8DD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Tiene 4 empleadas, 1 empleada solo hace uñas, las otras tres hacen todo lo otro, la jefa es una de esas 3 y hace lo mismo que las otras.</w:t>
      </w:r>
    </w:p>
    <w:p w14:paraId="32DD5334" w14:textId="77777777" w:rsidR="00DE52B1" w:rsidRPr="00ED44C4" w:rsidRDefault="00DE52B1" w:rsidP="00DE52B1">
      <w:pPr>
        <w:numPr>
          <w:ilvl w:val="0"/>
          <w:numId w:val="17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¿Cómo interactúan actualmente los clientes con el gabinete (reservas, consultas, pagos, etc.)? </w:t>
      </w:r>
    </w:p>
    <w:p w14:paraId="6FCDBF37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Se reserva o por teléfono o presencialmente en el local.</w:t>
      </w:r>
    </w:p>
    <w:p w14:paraId="432D8C34" w14:textId="77777777" w:rsidR="00DE52B1" w:rsidRPr="00ED44C4" w:rsidRDefault="00DE52B1" w:rsidP="00DE52B1">
      <w:pPr>
        <w:numPr>
          <w:ilvl w:val="0"/>
          <w:numId w:val="17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lastRenderedPageBreak/>
        <w:t xml:space="preserve">¿Qué canales utilizan actualmente para promocionarse (redes sociales, boca a boca, etc.)? </w:t>
      </w:r>
    </w:p>
    <w:p w14:paraId="45687E08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Tienen redes sociales (Facebook e Instagram), pero mayoritariamente es boca a boca.</w:t>
      </w:r>
    </w:p>
    <w:p w14:paraId="54B7DC43" w14:textId="77777777" w:rsidR="00DE52B1" w:rsidRPr="00ED44C4" w:rsidRDefault="00DE52B1" w:rsidP="00DE52B1">
      <w:pPr>
        <w:rPr>
          <w:rFonts w:ascii="Arial" w:hAnsi="Arial"/>
        </w:rPr>
      </w:pPr>
    </w:p>
    <w:p w14:paraId="2C89CAA3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  <w:b/>
          <w:bCs/>
        </w:rPr>
        <w:t xml:space="preserve">2. Identificación de problemas y necesidades actuales </w:t>
      </w:r>
    </w:p>
    <w:p w14:paraId="3D2F8FF4" w14:textId="77777777" w:rsidR="00DE52B1" w:rsidRPr="00ED44C4" w:rsidRDefault="00DE52B1" w:rsidP="00DE52B1">
      <w:pPr>
        <w:numPr>
          <w:ilvl w:val="0"/>
          <w:numId w:val="26"/>
        </w:numPr>
        <w:suppressAutoHyphens/>
        <w:autoSpaceDN w:val="0"/>
        <w:spacing w:after="160"/>
        <w:ind w:left="720" w:hanging="360"/>
        <w:jc w:val="both"/>
        <w:rPr>
          <w:rFonts w:ascii="Arial" w:hAnsi="Arial"/>
        </w:rPr>
      </w:pPr>
      <w:r w:rsidRPr="00ED44C4">
        <w:rPr>
          <w:rFonts w:ascii="Arial" w:hAnsi="Arial"/>
        </w:rPr>
        <w:t xml:space="preserve">¿Qué problemas enfrentan actualmente en la gestión de su negocio? </w:t>
      </w:r>
    </w:p>
    <w:p w14:paraId="60FFFA85" w14:textId="77777777" w:rsidR="00DE52B1" w:rsidRDefault="00DE52B1" w:rsidP="00DE52B1">
      <w:pPr>
        <w:jc w:val="both"/>
        <w:rPr>
          <w:rFonts w:ascii="Arial" w:hAnsi="Arial"/>
        </w:rPr>
      </w:pPr>
      <w:r w:rsidRPr="00ED44C4">
        <w:rPr>
          <w:rFonts w:ascii="Arial" w:hAnsi="Arial"/>
        </w:rPr>
        <w:t>Falta de gente joven por no tener página web.</w:t>
      </w:r>
    </w:p>
    <w:p w14:paraId="295D0D7F" w14:textId="0C84E2DD" w:rsidR="00DE52B1" w:rsidRPr="00DE52B1" w:rsidRDefault="00DE52B1" w:rsidP="00DE52B1">
      <w:pPr>
        <w:pStyle w:val="Prrafodelista"/>
        <w:numPr>
          <w:ilvl w:val="0"/>
          <w:numId w:val="26"/>
        </w:numPr>
        <w:jc w:val="both"/>
        <w:rPr>
          <w:rFonts w:ascii="Arial" w:hAnsi="Arial"/>
        </w:rPr>
      </w:pPr>
      <w:r w:rsidRPr="00DE52B1">
        <w:rPr>
          <w:rFonts w:ascii="Arial" w:hAnsi="Arial"/>
        </w:rPr>
        <w:t xml:space="preserve">¿Qué aspectos les gustaría mejorar con la nueva aplicación web? </w:t>
      </w:r>
    </w:p>
    <w:p w14:paraId="71DB84F2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Poder llegar a que más gente conozca el gabinete.</w:t>
      </w:r>
    </w:p>
    <w:p w14:paraId="0D882084" w14:textId="77777777" w:rsidR="00DE52B1" w:rsidRPr="00ED44C4" w:rsidRDefault="00DE52B1" w:rsidP="00DE52B1">
      <w:pPr>
        <w:numPr>
          <w:ilvl w:val="1"/>
          <w:numId w:val="24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¿Utilizan algún software o sistema para gestionar reservas, clientes, inventario o finanzas? Si es así, ¿qué ventajas y desventajas tiene el sistema actual? </w:t>
      </w:r>
    </w:p>
    <w:p w14:paraId="3A54314F" w14:textId="77777777" w:rsidR="00DE52B1" w:rsidRPr="00ED44C4" w:rsidRDefault="00DE52B1" w:rsidP="00DE52B1">
      <w:pPr>
        <w:numPr>
          <w:ilvl w:val="1"/>
          <w:numId w:val="18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>No utilizan ningún software, tienen una agenda cada una.</w:t>
      </w:r>
    </w:p>
    <w:p w14:paraId="4AF476DF" w14:textId="77777777" w:rsidR="00DE52B1" w:rsidRPr="00ED44C4" w:rsidRDefault="00DE52B1" w:rsidP="00DE52B1">
      <w:pPr>
        <w:numPr>
          <w:ilvl w:val="1"/>
          <w:numId w:val="18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>Las desventajas son que si les pasa algo a las agendas pierden toda la información</w:t>
      </w:r>
    </w:p>
    <w:p w14:paraId="1F811451" w14:textId="77777777" w:rsidR="00DE52B1" w:rsidRPr="00DE52B1" w:rsidRDefault="00DE52B1" w:rsidP="00DE52B1">
      <w:pPr>
        <w:pStyle w:val="Prrafodelista"/>
        <w:numPr>
          <w:ilvl w:val="0"/>
          <w:numId w:val="23"/>
        </w:numPr>
        <w:suppressAutoHyphens/>
        <w:autoSpaceDN w:val="0"/>
        <w:spacing w:after="160"/>
        <w:rPr>
          <w:rFonts w:ascii="Arial" w:hAnsi="Arial"/>
        </w:rPr>
      </w:pPr>
      <w:r w:rsidRPr="00DE52B1">
        <w:rPr>
          <w:rFonts w:ascii="Arial" w:hAnsi="Arial"/>
        </w:rPr>
        <w:t xml:space="preserve">¿Cómo recopilan y almacenan los datos de sus clientes actualmente? </w:t>
      </w:r>
    </w:p>
    <w:p w14:paraId="35F52FF5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En las agendas, aunque mayoritariamente conocen a sus clientes.</w:t>
      </w:r>
    </w:p>
    <w:p w14:paraId="1A3D9D40" w14:textId="77777777" w:rsidR="00DE52B1" w:rsidRPr="00ED44C4" w:rsidRDefault="00DE52B1" w:rsidP="00DE52B1">
      <w:pPr>
        <w:rPr>
          <w:rFonts w:ascii="Arial" w:hAnsi="Arial"/>
        </w:rPr>
      </w:pPr>
    </w:p>
    <w:p w14:paraId="48C67285" w14:textId="77777777" w:rsidR="00DE52B1" w:rsidRPr="00ED44C4" w:rsidRDefault="00DE52B1" w:rsidP="00DE52B1">
      <w:pPr>
        <w:rPr>
          <w:rFonts w:ascii="Arial" w:hAnsi="Arial"/>
        </w:rPr>
      </w:pPr>
    </w:p>
    <w:p w14:paraId="00244318" w14:textId="77777777" w:rsidR="00DE52B1" w:rsidRPr="00ED44C4" w:rsidRDefault="00DE52B1" w:rsidP="00DE52B1">
      <w:pPr>
        <w:rPr>
          <w:rFonts w:ascii="Arial" w:hAnsi="Arial"/>
        </w:rPr>
      </w:pPr>
    </w:p>
    <w:p w14:paraId="0A2E9CFB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  <w:b/>
          <w:bCs/>
        </w:rPr>
        <w:t xml:space="preserve">3. Funcionalidades deseadas </w:t>
      </w:r>
    </w:p>
    <w:p w14:paraId="3948F192" w14:textId="77777777" w:rsidR="00DE52B1" w:rsidRPr="00ED44C4" w:rsidRDefault="00DE52B1" w:rsidP="00DE52B1">
      <w:pPr>
        <w:numPr>
          <w:ilvl w:val="1"/>
          <w:numId w:val="19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¿Qué funciones consideran imprescindibles en la aplicación web? </w:t>
      </w:r>
      <w:r w:rsidRPr="00ED44C4">
        <w:rPr>
          <w:rFonts w:ascii="Arial" w:hAnsi="Arial"/>
          <w:b/>
          <w:bCs/>
        </w:rPr>
        <w:t>Por ejemplo</w:t>
      </w:r>
      <w:r w:rsidRPr="00ED44C4">
        <w:rPr>
          <w:rFonts w:ascii="Arial" w:hAnsi="Arial"/>
        </w:rPr>
        <w:t xml:space="preserve">: gestión de citas, registro de clientes. </w:t>
      </w:r>
    </w:p>
    <w:p w14:paraId="3E685295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La gestión de citas es necesaria.</w:t>
      </w:r>
    </w:p>
    <w:p w14:paraId="433505E8" w14:textId="77777777" w:rsidR="00DE52B1" w:rsidRPr="00ED44C4" w:rsidRDefault="00DE52B1" w:rsidP="00DE52B1">
      <w:pPr>
        <w:numPr>
          <w:ilvl w:val="1"/>
          <w:numId w:val="19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¿Quieren que los clientes puedan reservar citas en línea? Si es así, ¿necesitan un sistema de confirmación y recordatorio automático? </w:t>
      </w:r>
    </w:p>
    <w:p w14:paraId="64305EB6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 xml:space="preserve">Si que lo quieres y </w:t>
      </w:r>
      <w:proofErr w:type="spellStart"/>
      <w:r w:rsidRPr="00ED44C4">
        <w:rPr>
          <w:rFonts w:ascii="Arial" w:hAnsi="Arial"/>
        </w:rPr>
        <w:t>si</w:t>
      </w:r>
      <w:proofErr w:type="spellEnd"/>
      <w:r w:rsidRPr="00ED44C4">
        <w:rPr>
          <w:rFonts w:ascii="Arial" w:hAnsi="Arial"/>
        </w:rPr>
        <w:t xml:space="preserve"> que les hace falta un sistema de confirmación.</w:t>
      </w:r>
    </w:p>
    <w:p w14:paraId="2EAE4642" w14:textId="77777777" w:rsidR="00DE52B1" w:rsidRPr="00ED44C4" w:rsidRDefault="00DE52B1" w:rsidP="00DE52B1">
      <w:pPr>
        <w:numPr>
          <w:ilvl w:val="1"/>
          <w:numId w:val="19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¿Desean integrar un catálogo de servicios y precios en la aplicación? </w:t>
      </w:r>
    </w:p>
    <w:p w14:paraId="6ECA1928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Si que lo desean.</w:t>
      </w:r>
    </w:p>
    <w:p w14:paraId="5A3402CC" w14:textId="77777777" w:rsidR="00DE52B1" w:rsidRPr="00ED44C4" w:rsidRDefault="00DE52B1" w:rsidP="00DE52B1">
      <w:pPr>
        <w:rPr>
          <w:rFonts w:ascii="Arial" w:hAnsi="Arial"/>
        </w:rPr>
      </w:pPr>
    </w:p>
    <w:p w14:paraId="185C4246" w14:textId="20BB68D3" w:rsidR="00DE52B1" w:rsidRDefault="00DE52B1">
      <w:pPr>
        <w:spacing w:after="200"/>
        <w:rPr>
          <w:rFonts w:ascii="Arial" w:hAnsi="Arial"/>
        </w:rPr>
      </w:pPr>
      <w:r>
        <w:rPr>
          <w:rFonts w:ascii="Arial" w:hAnsi="Arial"/>
        </w:rPr>
        <w:br w:type="page"/>
      </w:r>
    </w:p>
    <w:p w14:paraId="50B123F1" w14:textId="77777777" w:rsidR="00DE52B1" w:rsidRPr="00ED44C4" w:rsidRDefault="00DE52B1" w:rsidP="00DE52B1">
      <w:pPr>
        <w:rPr>
          <w:rFonts w:ascii="Arial" w:hAnsi="Arial"/>
        </w:rPr>
      </w:pPr>
    </w:p>
    <w:p w14:paraId="26673C11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  <w:b/>
          <w:bCs/>
        </w:rPr>
        <w:t xml:space="preserve">4. Usuarios y roles </w:t>
      </w:r>
    </w:p>
    <w:p w14:paraId="61781A56" w14:textId="77777777" w:rsidR="00DE52B1" w:rsidRPr="00ED44C4" w:rsidRDefault="00DE52B1" w:rsidP="00DE52B1">
      <w:pPr>
        <w:numPr>
          <w:ilvl w:val="1"/>
          <w:numId w:val="20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¿Quiénes serán los usuarios principales de la aplicación? </w:t>
      </w:r>
      <w:r w:rsidRPr="00ED44C4">
        <w:rPr>
          <w:rFonts w:ascii="Arial" w:hAnsi="Arial"/>
          <w:b/>
          <w:bCs/>
        </w:rPr>
        <w:t>Por ejemplo</w:t>
      </w:r>
      <w:r w:rsidRPr="00ED44C4">
        <w:rPr>
          <w:rFonts w:ascii="Arial" w:hAnsi="Arial"/>
        </w:rPr>
        <w:t xml:space="preserve">: clientes, recepcionistas, esteticistas, administradores. </w:t>
      </w:r>
    </w:p>
    <w:p w14:paraId="57973DFE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Los clientes y las empleadas del gabinete.</w:t>
      </w:r>
    </w:p>
    <w:p w14:paraId="60321090" w14:textId="77777777" w:rsidR="00DE52B1" w:rsidRPr="00ED44C4" w:rsidRDefault="00DE52B1" w:rsidP="00DE52B1">
      <w:pPr>
        <w:numPr>
          <w:ilvl w:val="1"/>
          <w:numId w:val="20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¿Qué permisos o roles específicos deberían tener estos usuarios? </w:t>
      </w:r>
      <w:r w:rsidRPr="00ED44C4">
        <w:rPr>
          <w:rFonts w:ascii="Arial" w:hAnsi="Arial"/>
          <w:b/>
          <w:bCs/>
        </w:rPr>
        <w:t>Por ejemplo</w:t>
      </w:r>
      <w:r w:rsidRPr="00ED44C4">
        <w:rPr>
          <w:rFonts w:ascii="Arial" w:hAnsi="Arial"/>
        </w:rPr>
        <w:t xml:space="preserve">: un administrador puede ver informes, pero un esteticista solo puede gestionar citas. </w:t>
      </w:r>
    </w:p>
    <w:p w14:paraId="7BB2559A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Los empleados pueden organizar las citas y ver a los clientes.</w:t>
      </w:r>
    </w:p>
    <w:p w14:paraId="038AE75D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Los clientes solo pueden reservar o cancelar su reserva.</w:t>
      </w:r>
    </w:p>
    <w:p w14:paraId="02DA9C5A" w14:textId="77777777" w:rsidR="00DE52B1" w:rsidRPr="00ED44C4" w:rsidRDefault="00DE52B1" w:rsidP="00DE52B1">
      <w:pPr>
        <w:rPr>
          <w:rFonts w:ascii="Arial" w:hAnsi="Arial"/>
        </w:rPr>
      </w:pPr>
    </w:p>
    <w:p w14:paraId="17ACD9B4" w14:textId="77777777" w:rsidR="00DE52B1" w:rsidRPr="00ED44C4" w:rsidRDefault="00DE52B1" w:rsidP="00DE52B1">
      <w:pPr>
        <w:rPr>
          <w:rFonts w:ascii="Arial" w:hAnsi="Arial"/>
        </w:rPr>
      </w:pPr>
    </w:p>
    <w:p w14:paraId="5D2879ED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  <w:b/>
          <w:bCs/>
        </w:rPr>
        <w:t xml:space="preserve">5. Diseño y experiencia de usuario </w:t>
      </w:r>
    </w:p>
    <w:p w14:paraId="74DA5807" w14:textId="77777777" w:rsidR="00DE52B1" w:rsidRPr="00ED44C4" w:rsidRDefault="00DE52B1" w:rsidP="00DE52B1">
      <w:pPr>
        <w:numPr>
          <w:ilvl w:val="0"/>
          <w:numId w:val="21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¿Cómo imaginan el diseño de la aplicación? ¿Hay algún estilo o esquema de colores que prefieran? </w:t>
      </w:r>
    </w:p>
    <w:p w14:paraId="77700A10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No tienen un estilo concreto, tienen un logo de color marrón el cual nos han dicho que se puede cambiar</w:t>
      </w:r>
    </w:p>
    <w:p w14:paraId="203EFC07" w14:textId="77777777" w:rsidR="00DE52B1" w:rsidRPr="00ED44C4" w:rsidRDefault="00DE52B1" w:rsidP="00DE52B1">
      <w:pPr>
        <w:rPr>
          <w:rFonts w:ascii="Arial" w:hAnsi="Arial"/>
        </w:rPr>
      </w:pPr>
    </w:p>
    <w:p w14:paraId="2B5767E5" w14:textId="77777777" w:rsidR="00DE52B1" w:rsidRPr="00ED44C4" w:rsidRDefault="00DE52B1" w:rsidP="00DE52B1">
      <w:pPr>
        <w:numPr>
          <w:ilvl w:val="0"/>
          <w:numId w:val="21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¿Prefieren que la aplicación sea minimalista o rica en detalles visuales? </w:t>
      </w:r>
    </w:p>
    <w:p w14:paraId="53397D61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Un punto intermedio entre los dos.</w:t>
      </w:r>
    </w:p>
    <w:p w14:paraId="5F8BCD20" w14:textId="77777777" w:rsidR="00DE52B1" w:rsidRPr="00ED44C4" w:rsidRDefault="00DE52B1" w:rsidP="00DE52B1">
      <w:pPr>
        <w:rPr>
          <w:rFonts w:ascii="Arial" w:hAnsi="Arial"/>
        </w:rPr>
      </w:pPr>
    </w:p>
    <w:p w14:paraId="11492B21" w14:textId="77777777" w:rsidR="00DE52B1" w:rsidRPr="00ED44C4" w:rsidRDefault="00DE52B1" w:rsidP="00DE52B1">
      <w:pPr>
        <w:numPr>
          <w:ilvl w:val="0"/>
          <w:numId w:val="21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¿Necesitan una versión móvil o responsive para facilitar su uso en dispositivos pequeños? </w:t>
      </w:r>
    </w:p>
    <w:p w14:paraId="3F08570C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Si</w:t>
      </w:r>
    </w:p>
    <w:p w14:paraId="3E003AD4" w14:textId="77777777" w:rsidR="00DE52B1" w:rsidRPr="00ED44C4" w:rsidRDefault="00DE52B1" w:rsidP="00DE52B1">
      <w:pPr>
        <w:rPr>
          <w:rFonts w:ascii="Arial" w:hAnsi="Arial"/>
        </w:rPr>
      </w:pPr>
    </w:p>
    <w:p w14:paraId="29DDBE32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  <w:b/>
          <w:bCs/>
        </w:rPr>
        <w:t xml:space="preserve">6. Escalabilidad y mantenimiento </w:t>
      </w:r>
    </w:p>
    <w:p w14:paraId="3AD63C36" w14:textId="77777777" w:rsidR="00DE52B1" w:rsidRPr="00ED44C4" w:rsidRDefault="00DE52B1" w:rsidP="00DE52B1">
      <w:pPr>
        <w:numPr>
          <w:ilvl w:val="0"/>
          <w:numId w:val="22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¿Planean ampliar sus servicios en el futuro (nuevas sucursales, servicios adicionales, etc.)? </w:t>
      </w:r>
    </w:p>
    <w:p w14:paraId="76BA77FD" w14:textId="237E8371" w:rsidR="00CC25AA" w:rsidRDefault="00DE52B1" w:rsidP="00CC25AA">
      <w:pPr>
        <w:rPr>
          <w:rFonts w:ascii="Arial" w:hAnsi="Arial"/>
        </w:rPr>
      </w:pPr>
      <w:r w:rsidRPr="00ED44C4">
        <w:rPr>
          <w:rFonts w:ascii="Arial" w:hAnsi="Arial"/>
        </w:rPr>
        <w:t>No tienen pensado crear nuevas sucursales en el futuro, únicamente contar con la clínica estética que ya tienen y en cuanto a los servicios tampoco tienen pensado añadir ninguno adicional ya que les funciona bien los que ya tienen</w:t>
      </w:r>
    </w:p>
    <w:p w14:paraId="2B5CCF71" w14:textId="77777777" w:rsidR="00DE52B1" w:rsidRDefault="00DE52B1" w:rsidP="00CC25AA">
      <w:pPr>
        <w:rPr>
          <w:rFonts w:ascii="Arial" w:hAnsi="Arial"/>
        </w:rPr>
      </w:pPr>
    </w:p>
    <w:p w14:paraId="5F3D4FB6" w14:textId="4E27D581" w:rsidR="00DE52B1" w:rsidRDefault="00DE52B1">
      <w:pPr>
        <w:spacing w:after="200"/>
        <w:rPr>
          <w:rFonts w:ascii="Arial" w:hAnsi="Arial"/>
        </w:rPr>
      </w:pPr>
      <w:r>
        <w:rPr>
          <w:rFonts w:ascii="Arial" w:hAnsi="Arial"/>
        </w:rPr>
        <w:br w:type="page"/>
      </w:r>
    </w:p>
    <w:p w14:paraId="69368E47" w14:textId="77777777" w:rsidR="00DE52B1" w:rsidRDefault="00DE52B1" w:rsidP="00CC25AA">
      <w:pPr>
        <w:rPr>
          <w:rFonts w:ascii="Arial" w:hAnsi="Arial"/>
        </w:rPr>
      </w:pPr>
    </w:p>
    <w:p w14:paraId="204ABBC6" w14:textId="6E126F5F" w:rsidR="00DE52B1" w:rsidRDefault="00DE52B1" w:rsidP="00DE52B1">
      <w:pPr>
        <w:pStyle w:val="Ttulo1"/>
      </w:pPr>
      <w:bookmarkStart w:id="11" w:name="_Toc191319938"/>
      <w:r>
        <w:t>Guía de estilo</w:t>
      </w:r>
      <w:bookmarkEnd w:id="11"/>
    </w:p>
    <w:p w14:paraId="56B4E492" w14:textId="77777777" w:rsidR="00DE52B1" w:rsidRDefault="00DE52B1" w:rsidP="00DE52B1"/>
    <w:p w14:paraId="5A6C292A" w14:textId="50503B12" w:rsidR="00DE52B1" w:rsidRPr="00DE52B1" w:rsidRDefault="00DE52B1" w:rsidP="00DE52B1">
      <w:r>
        <w:t>VER ANEXO #1</w:t>
      </w:r>
    </w:p>
    <w:sectPr w:rsidR="00DE52B1" w:rsidRPr="00DE52B1" w:rsidSect="000821D9">
      <w:headerReference w:type="default" r:id="rId21"/>
      <w:footerReference w:type="default" r:id="rId22"/>
      <w:footerReference w:type="first" r:id="rId23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E25EC5" w14:textId="77777777" w:rsidR="00720188" w:rsidRDefault="00720188" w:rsidP="004B7E44">
      <w:r>
        <w:separator/>
      </w:r>
    </w:p>
  </w:endnote>
  <w:endnote w:type="continuationSeparator" w:id="0">
    <w:p w14:paraId="28FC211F" w14:textId="77777777" w:rsidR="00720188" w:rsidRDefault="00720188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4B563BC3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2C9781AB" w14:textId="5D4B6FE1" w:rsidR="004B7E44" w:rsidRDefault="00DB71A5" w:rsidP="004B7E44">
          <w:pPr>
            <w:pStyle w:val="Piedepgina"/>
          </w:pPr>
          <w:r>
            <w:t xml:space="preserve">GITHUB: </w:t>
          </w:r>
          <w:hyperlink r:id="rId1" w:history="1">
            <w:r w:rsidRPr="00DB71A5">
              <w:rPr>
                <w:rStyle w:val="Hipervnculo"/>
              </w:rPr>
              <w:t>https://github.com/se</w:t>
            </w:r>
            <w:r w:rsidRPr="00DB71A5">
              <w:rPr>
                <w:rStyle w:val="Hipervnculo"/>
              </w:rPr>
              <w:t>e</w:t>
            </w:r>
            <w:r w:rsidRPr="00DB71A5">
              <w:rPr>
                <w:rStyle w:val="Hipervnculo"/>
              </w:rPr>
              <w:t>ntry/Proyecto</w:t>
            </w:r>
          </w:hyperlink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844BB7" w14:textId="77777777" w:rsidR="005A718F" w:rsidRDefault="005A718F" w:rsidP="004B7E44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9120E9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7D9965" w14:textId="77777777" w:rsidR="00720188" w:rsidRDefault="00720188" w:rsidP="004B7E44">
      <w:r>
        <w:separator/>
      </w:r>
    </w:p>
  </w:footnote>
  <w:footnote w:type="continuationSeparator" w:id="0">
    <w:p w14:paraId="5081F1E1" w14:textId="77777777" w:rsidR="00720188" w:rsidRDefault="00720188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148BE7E2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6147A4D8" w14:textId="77777777" w:rsidR="004B7E44" w:rsidRDefault="004B7E44" w:rsidP="004B7E44">
          <w:pPr>
            <w:pStyle w:val="Encabezado"/>
          </w:pPr>
          <w:r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6C5A3FB5" wp14:editId="5D4AEE33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B27046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es-ES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6C5A3FB5" id="Rectángulo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46B27046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ES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es-ES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A18E8"/>
    <w:multiLevelType w:val="multilevel"/>
    <w:tmpl w:val="6DDC32D2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D0466A"/>
    <w:multiLevelType w:val="multilevel"/>
    <w:tmpl w:val="17407734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0DC68E7"/>
    <w:multiLevelType w:val="multilevel"/>
    <w:tmpl w:val="89FCEDF0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55D5685"/>
    <w:multiLevelType w:val="multilevel"/>
    <w:tmpl w:val="EF1A5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BE392D"/>
    <w:multiLevelType w:val="multilevel"/>
    <w:tmpl w:val="53844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AD40D3"/>
    <w:multiLevelType w:val="multilevel"/>
    <w:tmpl w:val="5FA6E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B72F58"/>
    <w:multiLevelType w:val="multilevel"/>
    <w:tmpl w:val="1F7C3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622D05"/>
    <w:multiLevelType w:val="multilevel"/>
    <w:tmpl w:val="CF045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FA7B20"/>
    <w:multiLevelType w:val="multilevel"/>
    <w:tmpl w:val="79CA9E30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0500085"/>
    <w:multiLevelType w:val="multilevel"/>
    <w:tmpl w:val="194E101C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82A31E7"/>
    <w:multiLevelType w:val="multilevel"/>
    <w:tmpl w:val="686A2E56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1" w15:restartNumberingAfterBreak="0">
    <w:nsid w:val="4A1419C5"/>
    <w:multiLevelType w:val="multilevel"/>
    <w:tmpl w:val="ADBEF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CF53C0"/>
    <w:multiLevelType w:val="multilevel"/>
    <w:tmpl w:val="86529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5A5A42"/>
    <w:multiLevelType w:val="multilevel"/>
    <w:tmpl w:val="E1D09CBC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4" w15:restartNumberingAfterBreak="0">
    <w:nsid w:val="52375030"/>
    <w:multiLevelType w:val="multilevel"/>
    <w:tmpl w:val="26FAD1CA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5" w15:restartNumberingAfterBreak="0">
    <w:nsid w:val="524C794A"/>
    <w:multiLevelType w:val="multilevel"/>
    <w:tmpl w:val="9716D400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6" w15:restartNumberingAfterBreak="0">
    <w:nsid w:val="52886740"/>
    <w:multiLevelType w:val="hybridMultilevel"/>
    <w:tmpl w:val="8074567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6C631C5"/>
    <w:multiLevelType w:val="multilevel"/>
    <w:tmpl w:val="2FA06F80"/>
    <w:lvl w:ilvl="0">
      <w:numFmt w:val="bullet"/>
      <w:lvlText w:val="•"/>
      <w:lvlJc w:val="left"/>
    </w:lvl>
    <w:lvl w:ilvl="1">
      <w:numFmt w:val="bullet"/>
      <w:lvlText w:val="•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5914302B"/>
    <w:multiLevelType w:val="multilevel"/>
    <w:tmpl w:val="3B7EA59A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1331D1B"/>
    <w:multiLevelType w:val="multilevel"/>
    <w:tmpl w:val="BDBA1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ED33BE"/>
    <w:multiLevelType w:val="multilevel"/>
    <w:tmpl w:val="61F6A272"/>
    <w:lvl w:ilvl="0">
      <w:numFmt w:val="bullet"/>
      <w:lvlText w:val="•"/>
      <w:lvlJc w:val="left"/>
    </w:lvl>
    <w:lvl w:ilvl="1">
      <w:numFmt w:val="bullet"/>
      <w:lvlText w:val="•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65BF1EE7"/>
    <w:multiLevelType w:val="hybridMultilevel"/>
    <w:tmpl w:val="619883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D165BC"/>
    <w:multiLevelType w:val="multilevel"/>
    <w:tmpl w:val="D660B732"/>
    <w:lvl w:ilvl="0">
      <w:numFmt w:val="bullet"/>
      <w:lvlText w:val="•"/>
      <w:lvlJc w:val="left"/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707227B6"/>
    <w:multiLevelType w:val="hybridMultilevel"/>
    <w:tmpl w:val="48D0CA6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F44039"/>
    <w:multiLevelType w:val="hybridMultilevel"/>
    <w:tmpl w:val="07A483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D1B5585"/>
    <w:multiLevelType w:val="multilevel"/>
    <w:tmpl w:val="254667CC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146502028">
    <w:abstractNumId w:val="10"/>
  </w:num>
  <w:num w:numId="2" w16cid:durableId="1436898144">
    <w:abstractNumId w:val="2"/>
  </w:num>
  <w:num w:numId="3" w16cid:durableId="1153719145">
    <w:abstractNumId w:val="15"/>
  </w:num>
  <w:num w:numId="4" w16cid:durableId="1654095666">
    <w:abstractNumId w:val="24"/>
  </w:num>
  <w:num w:numId="5" w16cid:durableId="1384791419">
    <w:abstractNumId w:val="16"/>
  </w:num>
  <w:num w:numId="6" w16cid:durableId="1462265525">
    <w:abstractNumId w:val="23"/>
  </w:num>
  <w:num w:numId="7" w16cid:durableId="609437786">
    <w:abstractNumId w:val="4"/>
  </w:num>
  <w:num w:numId="8" w16cid:durableId="1280842841">
    <w:abstractNumId w:val="19"/>
  </w:num>
  <w:num w:numId="9" w16cid:durableId="1526138614">
    <w:abstractNumId w:val="7"/>
  </w:num>
  <w:num w:numId="10" w16cid:durableId="1485702437">
    <w:abstractNumId w:val="6"/>
  </w:num>
  <w:num w:numId="11" w16cid:durableId="697007434">
    <w:abstractNumId w:val="3"/>
  </w:num>
  <w:num w:numId="12" w16cid:durableId="1747531110">
    <w:abstractNumId w:val="12"/>
  </w:num>
  <w:num w:numId="13" w16cid:durableId="2143115434">
    <w:abstractNumId w:val="11"/>
  </w:num>
  <w:num w:numId="14" w16cid:durableId="765078075">
    <w:abstractNumId w:val="5"/>
  </w:num>
  <w:num w:numId="15" w16cid:durableId="732392037">
    <w:abstractNumId w:val="13"/>
  </w:num>
  <w:num w:numId="16" w16cid:durableId="2015259193">
    <w:abstractNumId w:val="14"/>
  </w:num>
  <w:num w:numId="17" w16cid:durableId="1114249082">
    <w:abstractNumId w:val="25"/>
  </w:num>
  <w:num w:numId="18" w16cid:durableId="894705987">
    <w:abstractNumId w:val="1"/>
  </w:num>
  <w:num w:numId="19" w16cid:durableId="1968387921">
    <w:abstractNumId w:val="17"/>
  </w:num>
  <w:num w:numId="20" w16cid:durableId="1287664107">
    <w:abstractNumId w:val="20"/>
  </w:num>
  <w:num w:numId="21" w16cid:durableId="929462748">
    <w:abstractNumId w:val="9"/>
  </w:num>
  <w:num w:numId="22" w16cid:durableId="1006442133">
    <w:abstractNumId w:val="18"/>
  </w:num>
  <w:num w:numId="23" w16cid:durableId="1877230385">
    <w:abstractNumId w:val="21"/>
  </w:num>
  <w:num w:numId="24" w16cid:durableId="663512740">
    <w:abstractNumId w:val="22"/>
  </w:num>
  <w:num w:numId="25" w16cid:durableId="1049722756">
    <w:abstractNumId w:val="0"/>
  </w:num>
  <w:num w:numId="26" w16cid:durableId="13785796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51C"/>
    <w:rsid w:val="000821D9"/>
    <w:rsid w:val="00164B10"/>
    <w:rsid w:val="0028290C"/>
    <w:rsid w:val="00293B83"/>
    <w:rsid w:val="00396216"/>
    <w:rsid w:val="004547B5"/>
    <w:rsid w:val="004B7E44"/>
    <w:rsid w:val="004D5252"/>
    <w:rsid w:val="004F2B86"/>
    <w:rsid w:val="0050751C"/>
    <w:rsid w:val="0051275E"/>
    <w:rsid w:val="00595BAF"/>
    <w:rsid w:val="005A718F"/>
    <w:rsid w:val="006A3CE7"/>
    <w:rsid w:val="00720188"/>
    <w:rsid w:val="007516CF"/>
    <w:rsid w:val="00776C3A"/>
    <w:rsid w:val="007D0B1F"/>
    <w:rsid w:val="00805971"/>
    <w:rsid w:val="008B33BC"/>
    <w:rsid w:val="009120E9"/>
    <w:rsid w:val="00945900"/>
    <w:rsid w:val="009A1D26"/>
    <w:rsid w:val="009C396C"/>
    <w:rsid w:val="00A14503"/>
    <w:rsid w:val="00B572B4"/>
    <w:rsid w:val="00B96696"/>
    <w:rsid w:val="00C10884"/>
    <w:rsid w:val="00CA40DE"/>
    <w:rsid w:val="00CC25AA"/>
    <w:rsid w:val="00CF3DEC"/>
    <w:rsid w:val="00D7562D"/>
    <w:rsid w:val="00DB26A7"/>
    <w:rsid w:val="00DB71A5"/>
    <w:rsid w:val="00DE52B1"/>
    <w:rsid w:val="00E76CAD"/>
    <w:rsid w:val="00E94B5F"/>
    <w:rsid w:val="00EC3F6A"/>
    <w:rsid w:val="00F83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AA6DF9"/>
  <w15:chartTrackingRefBased/>
  <w15:docId w15:val="{8947463A-B760-4E98-951A-39FFA5557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18"/>
        <w:szCs w:val="18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971"/>
    <w:pPr>
      <w:spacing w:after="0"/>
    </w:pPr>
    <w:rPr>
      <w:rFonts w:eastAsiaTheme="minorEastAsia"/>
      <w:sz w:val="28"/>
      <w:szCs w:val="22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0"/>
    <w:qFormat/>
    <w:rsid w:val="009A1D26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96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9A1D26"/>
    <w:rPr>
      <w:rFonts w:asciiTheme="majorHAnsi" w:eastAsia="Times New Roman" w:hAnsiTheme="majorHAnsi" w:cs="Times New Roman"/>
      <w:b/>
      <w:caps/>
      <w:color w:val="FFFFFF" w:themeColor="background1"/>
      <w:sz w:val="96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aliases w:val="Parrafo"/>
    <w:link w:val="SinespaciadoCar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50751C"/>
    <w:rPr>
      <w:color w:val="93C842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0751C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CA40DE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05971"/>
    <w:pPr>
      <w:spacing w:after="100"/>
    </w:pPr>
  </w:style>
  <w:style w:type="character" w:customStyle="1" w:styleId="SinespaciadoCar">
    <w:name w:val="Sin espaciado Car"/>
    <w:aliases w:val="Parrafo Car"/>
    <w:basedOn w:val="Fuentedeprrafopredeter"/>
    <w:link w:val="Sinespaciado"/>
    <w:uiPriority w:val="1"/>
    <w:rsid w:val="00164B10"/>
    <w:rPr>
      <w:rFonts w:eastAsia="Times New Roman" w:cs="Times New Roman"/>
      <w:spacing w:val="10"/>
    </w:rPr>
  </w:style>
  <w:style w:type="paragraph" w:styleId="Prrafodelista">
    <w:name w:val="List Paragraph"/>
    <w:basedOn w:val="Normal"/>
    <w:uiPriority w:val="34"/>
    <w:unhideWhenUsed/>
    <w:qFormat/>
    <w:rsid w:val="00164B10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164B10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CC25AA"/>
    <w:pPr>
      <w:spacing w:after="100"/>
      <w:ind w:left="560"/>
    </w:pPr>
  </w:style>
  <w:style w:type="character" w:styleId="Hipervnculovisitado">
    <w:name w:val="FollowedHyperlink"/>
    <w:basedOn w:val="Fuentedeprrafopredeter"/>
    <w:uiPriority w:val="99"/>
    <w:semiHidden/>
    <w:unhideWhenUsed/>
    <w:rsid w:val="00DB71A5"/>
    <w:rPr>
      <w:color w:val="93C84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colefcafecv.com/documentacion-de-interes-curso-escolar-2020-2021/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eografiesliteraries.com/membres-de-la-xarxa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pexels.com/es-es/foto/arte-creativo-modelo-textura-3792175/" TargetMode="External"/><Relationship Id="rId14" Type="http://schemas.openxmlformats.org/officeDocument/2006/relationships/hyperlink" Target="https://github.com/seentry/Proyecto" TargetMode="External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seentry/Proyecto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GG\AppData\Local\Microsoft\Office\16.0\DTS\es-ES%7b75989B56-963E-4DB6-A6FD-27C85D4140F3%7d\%7bEF48DCC9-FFE5-4BF7-8F1E-5239EEDDC0E5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CB176D-8ACA-4CCE-9658-A47D5447D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{EF48DCC9-FFE5-4BF7-8F1E-5239EEDDC0E5}tf16392796_win32.dotx</Template>
  <TotalTime>306</TotalTime>
  <Pages>14</Pages>
  <Words>2016</Words>
  <Characters>11093</Characters>
  <Application>Microsoft Office Word</Application>
  <DocSecurity>0</DocSecurity>
  <Lines>92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VGG</dc:creator>
  <cp:keywords/>
  <dc:description/>
  <cp:lastModifiedBy>VICTOR GIMENEZ GIL</cp:lastModifiedBy>
  <cp:revision>6</cp:revision>
  <dcterms:created xsi:type="dcterms:W3CDTF">2025-02-23T11:47:00Z</dcterms:created>
  <dcterms:modified xsi:type="dcterms:W3CDTF">2025-02-24T19:13:00Z</dcterms:modified>
</cp:coreProperties>
</file>